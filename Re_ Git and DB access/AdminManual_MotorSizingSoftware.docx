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DE8F1" w14:textId="77777777" w:rsidR="004A73BF" w:rsidRPr="008F5522" w:rsidRDefault="004A73BF" w:rsidP="007D5AC1"/>
    <w:p w14:paraId="37CE4DB4" w14:textId="77777777" w:rsidR="0072218D" w:rsidRDefault="00581275">
      <w:pPr>
        <w:spacing w:after="200" w:line="276" w:lineRule="auto"/>
      </w:pPr>
      <w:r>
        <w:rPr>
          <w:noProof/>
          <w:lang w:val="en-SG" w:eastAsia="en-SG" w:bidi="ar-SA"/>
        </w:rPr>
        <mc:AlternateContent>
          <mc:Choice Requires="wps">
            <w:drawing>
              <wp:anchor distT="36576" distB="36576" distL="36576" distR="36576" simplePos="0" relativeHeight="251643392" behindDoc="0" locked="0" layoutInCell="1" allowOverlap="1" wp14:anchorId="42EC0BD5" wp14:editId="29ED177B">
                <wp:simplePos x="0" y="0"/>
                <wp:positionH relativeFrom="column">
                  <wp:posOffset>149860</wp:posOffset>
                </wp:positionH>
                <wp:positionV relativeFrom="page">
                  <wp:posOffset>3379470</wp:posOffset>
                </wp:positionV>
                <wp:extent cx="6400800" cy="4124325"/>
                <wp:effectExtent l="0" t="0" r="0" b="952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412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E2B6B" w14:textId="715EEC75" w:rsidR="00C11235" w:rsidRDefault="00C11235" w:rsidP="00B30918">
                            <w:pPr>
                              <w:pStyle w:val="MyHeadtitle"/>
                              <w:jc w:val="right"/>
                              <w:rPr>
                                <w:color w:val="333399"/>
                              </w:rPr>
                            </w:pPr>
                            <w:bookmarkStart w:id="0" w:name="_Toc82373739"/>
                            <w:bookmarkStart w:id="1" w:name="_Hlk61536944"/>
                            <w:r>
                              <w:rPr>
                                <w:color w:val="333399"/>
                              </w:rPr>
                              <w:t>Motor Sizing Software</w:t>
                            </w:r>
                            <w:bookmarkEnd w:id="0"/>
                          </w:p>
                          <w:p w14:paraId="63E47126" w14:textId="67DC30A7" w:rsidR="00C11235" w:rsidRPr="008F5522" w:rsidRDefault="00007AED" w:rsidP="00B30918">
                            <w:pPr>
                              <w:pStyle w:val="MyHeadtitle"/>
                              <w:jc w:val="right"/>
                              <w:rPr>
                                <w:rStyle w:val="sowc"/>
                                <w:color w:val="333399"/>
                              </w:rPr>
                            </w:pPr>
                            <w:bookmarkStart w:id="2" w:name="_Toc82373740"/>
                            <w:bookmarkEnd w:id="1"/>
                            <w:r>
                              <w:rPr>
                                <w:color w:val="333399"/>
                              </w:rPr>
                              <w:t>Admin</w:t>
                            </w:r>
                            <w:r w:rsidR="00E95DB0">
                              <w:rPr>
                                <w:color w:val="333399"/>
                              </w:rPr>
                              <w:t xml:space="preserve"> M</w:t>
                            </w:r>
                            <w:r w:rsidR="00D27905">
                              <w:rPr>
                                <w:color w:val="333399"/>
                              </w:rPr>
                              <w:t>a</w:t>
                            </w:r>
                            <w:r w:rsidR="00E95DB0">
                              <w:rPr>
                                <w:color w:val="333399"/>
                              </w:rPr>
                              <w:t>nual</w:t>
                            </w:r>
                            <w:r w:rsidR="00C11235">
                              <w:rPr>
                                <w:color w:val="333399"/>
                              </w:rPr>
                              <w:t>: PBA System</w:t>
                            </w:r>
                            <w:bookmarkEnd w:id="2"/>
                          </w:p>
                          <w:p w14:paraId="4DD5B15F" w14:textId="57BF8797" w:rsidR="00C11235" w:rsidRPr="00E95DB0" w:rsidRDefault="00E95DB0" w:rsidP="00E95DB0">
                            <w:pPr>
                              <w:jc w:val="right"/>
                              <w:rPr>
                                <w:rStyle w:val="sowc"/>
                                <w:color w:val="333399"/>
                                <w:sz w:val="24"/>
                              </w:rPr>
                            </w:pPr>
                            <w:r w:rsidRPr="00E95DB0">
                              <w:rPr>
                                <w:rStyle w:val="sowc"/>
                                <w:color w:val="333399"/>
                                <w:sz w:val="24"/>
                              </w:rPr>
                              <w:t xml:space="preserve">Version </w:t>
                            </w:r>
                            <w:r w:rsidR="006E5A9A">
                              <w:rPr>
                                <w:rStyle w:val="sowc"/>
                                <w:color w:val="333399"/>
                                <w:sz w:val="24"/>
                              </w:rPr>
                              <w:t>4</w:t>
                            </w:r>
                          </w:p>
                          <w:p w14:paraId="1A0258F0" w14:textId="77777777" w:rsidR="00C11235" w:rsidRPr="005B496C" w:rsidRDefault="00C11235" w:rsidP="004F6FD5">
                            <w:pPr>
                              <w:pStyle w:val="My"/>
                              <w:jc w:val="right"/>
                              <w:rPr>
                                <w:rStyle w:val="sowc"/>
                                <w:color w:val="FFFFFF"/>
                                <w:lang w:val="en-US"/>
                              </w:rPr>
                            </w:pPr>
                          </w:p>
                          <w:p w14:paraId="671AB757" w14:textId="77777777" w:rsidR="00C11235" w:rsidRPr="008F5522" w:rsidRDefault="00C11235" w:rsidP="004F6FD5">
                            <w:pPr>
                              <w:pStyle w:val="My"/>
                              <w:jc w:val="right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</w:p>
                          <w:p w14:paraId="06F881BD" w14:textId="77777777" w:rsidR="00C11235" w:rsidRPr="008F5522" w:rsidRDefault="00C11235" w:rsidP="004A73BF">
                            <w:pPr>
                              <w:pStyle w:val="My"/>
                              <w:jc w:val="right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</w:p>
                          <w:p w14:paraId="0695F02D" w14:textId="77777777" w:rsidR="00C11235" w:rsidRDefault="00C11235" w:rsidP="004F6FD5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</w:p>
                          <w:p w14:paraId="412BB0E2" w14:textId="77777777" w:rsidR="00C11235" w:rsidRDefault="00C11235" w:rsidP="004F6FD5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Topra</w:t>
                            </w:r>
                            <w:proofErr w:type="spellEnd"/>
                            <w:r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World Pte Ltd</w:t>
                            </w:r>
                          </w:p>
                          <w:p w14:paraId="442DB354" w14:textId="77777777" w:rsidR="00C11235" w:rsidRDefault="00C11235" w:rsidP="00EA709F">
                            <w:pPr>
                              <w:rPr>
                                <w:rFonts w:ascii="UniversLT-CondensedLight" w:eastAsia="Times New Roman" w:hAnsi="UniversLT-CondensedLight" w:cs="UniversLT-CondensedLight"/>
                                <w:color w:val="575756"/>
                              </w:rPr>
                            </w:pPr>
                            <w:r w:rsidRPr="005E19FF">
                              <w:rPr>
                                <w:rFonts w:ascii="UniversLT-CondensedLight" w:eastAsia="Times New Roman" w:hAnsi="UniversLT-CondensedLight" w:cs="UniversLT-CondensedLight"/>
                                <w:color w:val="575756"/>
                              </w:rPr>
                              <w:t xml:space="preserve">8 Eu Tong Sen Street   </w:t>
                            </w:r>
                          </w:p>
                          <w:p w14:paraId="28458691" w14:textId="77777777" w:rsidR="00C11235" w:rsidRDefault="00C11235" w:rsidP="00EA709F">
                            <w:pPr>
                              <w:rPr>
                                <w:rFonts w:ascii="UniversLT-CondensedLight" w:eastAsia="Times New Roman" w:hAnsi="UniversLT-CondensedLight" w:cs="UniversLT-CondensedLight"/>
                                <w:color w:val="575756"/>
                              </w:rPr>
                            </w:pPr>
                            <w:r w:rsidRPr="005E19FF">
                              <w:rPr>
                                <w:rFonts w:ascii="UniversLT-CondensedLight" w:eastAsia="Times New Roman" w:hAnsi="UniversLT-CondensedLight" w:cs="UniversLT-CondensedLight"/>
                                <w:color w:val="575756"/>
                              </w:rPr>
                              <w:t xml:space="preserve">#14-94    </w:t>
                            </w:r>
                          </w:p>
                          <w:p w14:paraId="0E48357B" w14:textId="77777777" w:rsidR="00C11235" w:rsidRDefault="00C11235" w:rsidP="00EA709F">
                            <w:pPr>
                              <w:rPr>
                                <w:rFonts w:ascii="UniversLT-CondensedLight" w:eastAsia="Times New Roman" w:hAnsi="UniversLT-CondensedLight" w:cs="UniversLT-CondensedLight"/>
                                <w:color w:val="575756"/>
                              </w:rPr>
                            </w:pPr>
                            <w:r w:rsidRPr="005E19FF">
                              <w:rPr>
                                <w:rFonts w:ascii="UniversLT-CondensedLight" w:eastAsia="Times New Roman" w:hAnsi="UniversLT-CondensedLight" w:cs="UniversLT-CondensedLight"/>
                                <w:color w:val="575756"/>
                              </w:rPr>
                              <w:t xml:space="preserve">The Central </w:t>
                            </w:r>
                          </w:p>
                          <w:p w14:paraId="03386A22" w14:textId="14F3DAEE" w:rsidR="00C11235" w:rsidRDefault="00C11235" w:rsidP="00EA709F">
                            <w:pPr>
                              <w:rPr>
                                <w:rFonts w:ascii="UniversLT-CondensedLight" w:eastAsia="Times New Roman" w:hAnsi="UniversLT-CondensedLight" w:cs="UniversLT-CondensedLight"/>
                                <w:color w:val="575756"/>
                              </w:rPr>
                            </w:pPr>
                            <w:r w:rsidRPr="005E19FF">
                              <w:rPr>
                                <w:rFonts w:ascii="UniversLT-CondensedLight" w:eastAsia="Times New Roman" w:hAnsi="UniversLT-CondensedLight" w:cs="UniversLT-CondensedLight"/>
                                <w:color w:val="575756"/>
                              </w:rPr>
                              <w:t>Singapore    05981</w:t>
                            </w:r>
                            <w:r>
                              <w:rPr>
                                <w:rFonts w:ascii="UniversLT-CondensedLight" w:eastAsia="Times New Roman" w:hAnsi="UniversLT-CondensedLight" w:cs="UniversLT-CondensedLight"/>
                                <w:color w:val="575756"/>
                              </w:rPr>
                              <w:t>8</w:t>
                            </w:r>
                          </w:p>
                          <w:p w14:paraId="264C418A" w14:textId="77777777" w:rsidR="00C11235" w:rsidRDefault="00C11235" w:rsidP="004F6FD5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</w:p>
                          <w:p w14:paraId="567B24E6" w14:textId="77777777" w:rsidR="00C11235" w:rsidRDefault="00C11235" w:rsidP="004F6FD5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</w:p>
                          <w:p w14:paraId="4D436D43" w14:textId="77777777" w:rsidR="00C11235" w:rsidRDefault="00C11235" w:rsidP="004F6FD5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</w:p>
                          <w:p w14:paraId="2EC377C9" w14:textId="77777777" w:rsidR="00C11235" w:rsidRPr="00CE7DAB" w:rsidRDefault="00C11235" w:rsidP="00CE7DAB">
                            <w:pPr>
                              <w:rPr>
                                <w:b/>
                                <w:color w:val="0070C0"/>
                                <w:sz w:val="44"/>
                                <w:szCs w:val="44"/>
                              </w:rPr>
                            </w:pPr>
                            <w:r w:rsidRPr="00CE7DAB">
                              <w:rPr>
                                <w:b/>
                                <w:color w:val="0070C0"/>
                                <w:sz w:val="44"/>
                                <w:szCs w:val="44"/>
                              </w:rPr>
                              <w:t>IMIT (Pvt) Ltd</w:t>
                            </w:r>
                          </w:p>
                          <w:p w14:paraId="1BD728B2" w14:textId="77777777" w:rsidR="00C11235" w:rsidRPr="00CE7DAB" w:rsidRDefault="00C11235" w:rsidP="00CE7DAB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 w:rsidRPr="00CE7DAB">
                              <w:rPr>
                                <w:b/>
                                <w:color w:val="0070C0"/>
                              </w:rPr>
                              <w:t xml:space="preserve">No 82, Galle </w:t>
                            </w:r>
                            <w:proofErr w:type="gramStart"/>
                            <w:r w:rsidRPr="00CE7DAB">
                              <w:rPr>
                                <w:b/>
                                <w:color w:val="0070C0"/>
                              </w:rPr>
                              <w:t>Road ,</w:t>
                            </w:r>
                            <w:proofErr w:type="gramEnd"/>
                            <w:r w:rsidRPr="00CE7DAB">
                              <w:rPr>
                                <w:b/>
                                <w:color w:val="0070C0"/>
                              </w:rPr>
                              <w:t xml:space="preserve"> Colombo 04, Sri Lanka</w:t>
                            </w:r>
                          </w:p>
                          <w:p w14:paraId="284103DD" w14:textId="77777777" w:rsidR="00C11235" w:rsidRPr="00CE7DAB" w:rsidRDefault="00C11235" w:rsidP="00CE7DAB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 w:rsidRPr="00CE7DAB">
                              <w:rPr>
                                <w:b/>
                                <w:color w:val="0070C0"/>
                              </w:rPr>
                              <w:t>Phone: (+94)719927926         Fax: (+94)115926926</w:t>
                            </w:r>
                          </w:p>
                          <w:p w14:paraId="613E0EE6" w14:textId="77777777" w:rsidR="00C11235" w:rsidRPr="00CE7DAB" w:rsidRDefault="00C11235" w:rsidP="00CE7DAB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proofErr w:type="gramStart"/>
                            <w:r w:rsidRPr="00CE7DAB">
                              <w:rPr>
                                <w:b/>
                                <w:color w:val="0070C0"/>
                              </w:rPr>
                              <w:t>Web :</w:t>
                            </w:r>
                            <w:proofErr w:type="gramEnd"/>
                            <w:r w:rsidRPr="00CE7DAB">
                              <w:rPr>
                                <w:b/>
                                <w:color w:val="0070C0"/>
                              </w:rPr>
                              <w:t>www.imit.lk      Contact: info@imit.lk</w:t>
                            </w:r>
                          </w:p>
                          <w:p w14:paraId="24CE70B0" w14:textId="77777777" w:rsidR="00C11235" w:rsidRPr="008F5522" w:rsidRDefault="00C11235" w:rsidP="004F6FD5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EC0BD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1.8pt;margin-top:266.1pt;width:7in;height:324.75pt;z-index:25164339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" filled="f" fillcolor="#fffffe" stroked="f" strokecolor="#212120" insetpen="t">
                <v:textbox inset="2.88pt,2.88pt,2.88pt,2.88pt">
                  <w:txbxContent>
                    <w:p w14:paraId="3A4E2B6B" w14:textId="715EEC75" w:rsidR="00C11235" w:rsidRDefault="00C11235" w:rsidP="00B30918">
                      <w:pPr>
                        <w:pStyle w:val="MyHeadtitle"/>
                        <w:jc w:val="right"/>
                        <w:rPr>
                          <w:color w:val="333399"/>
                        </w:rPr>
                      </w:pPr>
                      <w:bookmarkStart w:id="3" w:name="_Toc82373739"/>
                      <w:bookmarkStart w:id="4" w:name="_Hlk61536944"/>
                      <w:r>
                        <w:rPr>
                          <w:color w:val="333399"/>
                        </w:rPr>
                        <w:t>Motor Sizing Software</w:t>
                      </w:r>
                      <w:bookmarkEnd w:id="3"/>
                    </w:p>
                    <w:p w14:paraId="63E47126" w14:textId="67DC30A7" w:rsidR="00C11235" w:rsidRPr="008F5522" w:rsidRDefault="00007AED" w:rsidP="00B30918">
                      <w:pPr>
                        <w:pStyle w:val="MyHeadtitle"/>
                        <w:jc w:val="right"/>
                        <w:rPr>
                          <w:rStyle w:val="sowc"/>
                          <w:color w:val="333399"/>
                        </w:rPr>
                      </w:pPr>
                      <w:bookmarkStart w:id="5" w:name="_Toc82373740"/>
                      <w:bookmarkEnd w:id="4"/>
                      <w:r>
                        <w:rPr>
                          <w:color w:val="333399"/>
                        </w:rPr>
                        <w:t>Admin</w:t>
                      </w:r>
                      <w:r w:rsidR="00E95DB0">
                        <w:rPr>
                          <w:color w:val="333399"/>
                        </w:rPr>
                        <w:t xml:space="preserve"> M</w:t>
                      </w:r>
                      <w:r w:rsidR="00D27905">
                        <w:rPr>
                          <w:color w:val="333399"/>
                        </w:rPr>
                        <w:t>a</w:t>
                      </w:r>
                      <w:r w:rsidR="00E95DB0">
                        <w:rPr>
                          <w:color w:val="333399"/>
                        </w:rPr>
                        <w:t>nual</w:t>
                      </w:r>
                      <w:r w:rsidR="00C11235">
                        <w:rPr>
                          <w:color w:val="333399"/>
                        </w:rPr>
                        <w:t>: PBA System</w:t>
                      </w:r>
                      <w:bookmarkEnd w:id="5"/>
                    </w:p>
                    <w:p w14:paraId="4DD5B15F" w14:textId="57BF8797" w:rsidR="00C11235" w:rsidRPr="00E95DB0" w:rsidRDefault="00E95DB0" w:rsidP="00E95DB0">
                      <w:pPr>
                        <w:jc w:val="right"/>
                        <w:rPr>
                          <w:rStyle w:val="sowc"/>
                          <w:color w:val="333399"/>
                          <w:sz w:val="24"/>
                        </w:rPr>
                      </w:pPr>
                      <w:r w:rsidRPr="00E95DB0">
                        <w:rPr>
                          <w:rStyle w:val="sowc"/>
                          <w:color w:val="333399"/>
                          <w:sz w:val="24"/>
                        </w:rPr>
                        <w:t xml:space="preserve">Version </w:t>
                      </w:r>
                      <w:r w:rsidR="006E5A9A">
                        <w:rPr>
                          <w:rStyle w:val="sowc"/>
                          <w:color w:val="333399"/>
                          <w:sz w:val="24"/>
                        </w:rPr>
                        <w:t>4</w:t>
                      </w:r>
                    </w:p>
                    <w:p w14:paraId="1A0258F0" w14:textId="77777777" w:rsidR="00C11235" w:rsidRPr="005B496C" w:rsidRDefault="00C11235" w:rsidP="004F6FD5">
                      <w:pPr>
                        <w:pStyle w:val="My"/>
                        <w:jc w:val="right"/>
                        <w:rPr>
                          <w:rStyle w:val="sowc"/>
                          <w:color w:val="FFFFFF"/>
                          <w:lang w:val="en-US"/>
                        </w:rPr>
                      </w:pPr>
                    </w:p>
                    <w:p w14:paraId="671AB757" w14:textId="77777777" w:rsidR="00C11235" w:rsidRPr="008F5522" w:rsidRDefault="00C11235" w:rsidP="004F6FD5">
                      <w:pPr>
                        <w:pStyle w:val="My"/>
                        <w:jc w:val="right"/>
                        <w:rPr>
                          <w:rStyle w:val="sowc"/>
                          <w:color w:val="333333"/>
                          <w:lang w:val="en-US"/>
                        </w:rPr>
                      </w:pPr>
                    </w:p>
                    <w:p w14:paraId="06F881BD" w14:textId="77777777" w:rsidR="00C11235" w:rsidRPr="008F5522" w:rsidRDefault="00C11235" w:rsidP="004A73BF">
                      <w:pPr>
                        <w:pStyle w:val="My"/>
                        <w:jc w:val="right"/>
                        <w:rPr>
                          <w:rStyle w:val="sowc"/>
                          <w:color w:val="333333"/>
                          <w:lang w:val="en-US"/>
                        </w:rPr>
                      </w:pPr>
                    </w:p>
                    <w:p w14:paraId="0695F02D" w14:textId="77777777" w:rsidR="00C11235" w:rsidRDefault="00C11235" w:rsidP="004F6FD5">
                      <w:pPr>
                        <w:pStyle w:val="My"/>
                        <w:jc w:val="both"/>
                        <w:rPr>
                          <w:rStyle w:val="sowc"/>
                          <w:color w:val="333333"/>
                          <w:lang w:val="en-US"/>
                        </w:rPr>
                      </w:pPr>
                    </w:p>
                    <w:p w14:paraId="412BB0E2" w14:textId="77777777" w:rsidR="00C11235" w:rsidRDefault="00C11235" w:rsidP="004F6FD5">
                      <w:pPr>
                        <w:pStyle w:val="My"/>
                        <w:jc w:val="both"/>
                        <w:rPr>
                          <w:rStyle w:val="sowc"/>
                          <w:color w:val="333333"/>
                          <w:lang w:val="en-US"/>
                        </w:rPr>
                      </w:pPr>
                      <w:proofErr w:type="spellStart"/>
                      <w:r>
                        <w:rPr>
                          <w:rStyle w:val="sowc"/>
                          <w:color w:val="333333"/>
                          <w:lang w:val="en-US"/>
                        </w:rPr>
                        <w:t>Topra</w:t>
                      </w:r>
                      <w:proofErr w:type="spellEnd"/>
                      <w:r>
                        <w:rPr>
                          <w:rStyle w:val="sowc"/>
                          <w:color w:val="333333"/>
                          <w:lang w:val="en-US"/>
                        </w:rPr>
                        <w:t xml:space="preserve"> World Pte Ltd</w:t>
                      </w:r>
                    </w:p>
                    <w:p w14:paraId="442DB354" w14:textId="77777777" w:rsidR="00C11235" w:rsidRDefault="00C11235" w:rsidP="00EA709F">
                      <w:pPr>
                        <w:rPr>
                          <w:rFonts w:ascii="UniversLT-CondensedLight" w:eastAsia="Times New Roman" w:hAnsi="UniversLT-CondensedLight" w:cs="UniversLT-CondensedLight"/>
                          <w:color w:val="575756"/>
                        </w:rPr>
                      </w:pPr>
                      <w:r w:rsidRPr="005E19FF">
                        <w:rPr>
                          <w:rFonts w:ascii="UniversLT-CondensedLight" w:eastAsia="Times New Roman" w:hAnsi="UniversLT-CondensedLight" w:cs="UniversLT-CondensedLight"/>
                          <w:color w:val="575756"/>
                        </w:rPr>
                        <w:t xml:space="preserve">8 Eu Tong Sen Street   </w:t>
                      </w:r>
                    </w:p>
                    <w:p w14:paraId="28458691" w14:textId="77777777" w:rsidR="00C11235" w:rsidRDefault="00C11235" w:rsidP="00EA709F">
                      <w:pPr>
                        <w:rPr>
                          <w:rFonts w:ascii="UniversLT-CondensedLight" w:eastAsia="Times New Roman" w:hAnsi="UniversLT-CondensedLight" w:cs="UniversLT-CondensedLight"/>
                          <w:color w:val="575756"/>
                        </w:rPr>
                      </w:pPr>
                      <w:r w:rsidRPr="005E19FF">
                        <w:rPr>
                          <w:rFonts w:ascii="UniversLT-CondensedLight" w:eastAsia="Times New Roman" w:hAnsi="UniversLT-CondensedLight" w:cs="UniversLT-CondensedLight"/>
                          <w:color w:val="575756"/>
                        </w:rPr>
                        <w:t xml:space="preserve">#14-94    </w:t>
                      </w:r>
                    </w:p>
                    <w:p w14:paraId="0E48357B" w14:textId="77777777" w:rsidR="00C11235" w:rsidRDefault="00C11235" w:rsidP="00EA709F">
                      <w:pPr>
                        <w:rPr>
                          <w:rFonts w:ascii="UniversLT-CondensedLight" w:eastAsia="Times New Roman" w:hAnsi="UniversLT-CondensedLight" w:cs="UniversLT-CondensedLight"/>
                          <w:color w:val="575756"/>
                        </w:rPr>
                      </w:pPr>
                      <w:r w:rsidRPr="005E19FF">
                        <w:rPr>
                          <w:rFonts w:ascii="UniversLT-CondensedLight" w:eastAsia="Times New Roman" w:hAnsi="UniversLT-CondensedLight" w:cs="UniversLT-CondensedLight"/>
                          <w:color w:val="575756"/>
                        </w:rPr>
                        <w:t xml:space="preserve">The Central </w:t>
                      </w:r>
                    </w:p>
                    <w:p w14:paraId="03386A22" w14:textId="14F3DAEE" w:rsidR="00C11235" w:rsidRDefault="00C11235" w:rsidP="00EA709F">
                      <w:pPr>
                        <w:rPr>
                          <w:rFonts w:ascii="UniversLT-CondensedLight" w:eastAsia="Times New Roman" w:hAnsi="UniversLT-CondensedLight" w:cs="UniversLT-CondensedLight"/>
                          <w:color w:val="575756"/>
                        </w:rPr>
                      </w:pPr>
                      <w:r w:rsidRPr="005E19FF">
                        <w:rPr>
                          <w:rFonts w:ascii="UniversLT-CondensedLight" w:eastAsia="Times New Roman" w:hAnsi="UniversLT-CondensedLight" w:cs="UniversLT-CondensedLight"/>
                          <w:color w:val="575756"/>
                        </w:rPr>
                        <w:t>Singapore    05981</w:t>
                      </w:r>
                      <w:r>
                        <w:rPr>
                          <w:rFonts w:ascii="UniversLT-CondensedLight" w:eastAsia="Times New Roman" w:hAnsi="UniversLT-CondensedLight" w:cs="UniversLT-CondensedLight"/>
                          <w:color w:val="575756"/>
                        </w:rPr>
                        <w:t>8</w:t>
                      </w:r>
                    </w:p>
                    <w:p w14:paraId="264C418A" w14:textId="77777777" w:rsidR="00C11235" w:rsidRDefault="00C11235" w:rsidP="004F6FD5">
                      <w:pPr>
                        <w:pStyle w:val="My"/>
                        <w:jc w:val="both"/>
                        <w:rPr>
                          <w:rStyle w:val="sowc"/>
                          <w:color w:val="333333"/>
                          <w:lang w:val="en-US"/>
                        </w:rPr>
                      </w:pPr>
                    </w:p>
                    <w:p w14:paraId="567B24E6" w14:textId="77777777" w:rsidR="00C11235" w:rsidRDefault="00C11235" w:rsidP="004F6FD5">
                      <w:pPr>
                        <w:pStyle w:val="My"/>
                        <w:jc w:val="both"/>
                        <w:rPr>
                          <w:rStyle w:val="sowc"/>
                          <w:color w:val="333333"/>
                          <w:lang w:val="en-US"/>
                        </w:rPr>
                      </w:pPr>
                    </w:p>
                    <w:p w14:paraId="4D436D43" w14:textId="77777777" w:rsidR="00C11235" w:rsidRDefault="00C11235" w:rsidP="004F6FD5">
                      <w:pPr>
                        <w:pStyle w:val="My"/>
                        <w:jc w:val="both"/>
                        <w:rPr>
                          <w:rStyle w:val="sowc"/>
                          <w:color w:val="333333"/>
                          <w:lang w:val="en-US"/>
                        </w:rPr>
                      </w:pPr>
                    </w:p>
                    <w:p w14:paraId="2EC377C9" w14:textId="77777777" w:rsidR="00C11235" w:rsidRPr="00CE7DAB" w:rsidRDefault="00C11235" w:rsidP="00CE7DAB">
                      <w:pPr>
                        <w:rPr>
                          <w:b/>
                          <w:color w:val="0070C0"/>
                          <w:sz w:val="44"/>
                          <w:szCs w:val="44"/>
                        </w:rPr>
                      </w:pPr>
                      <w:r w:rsidRPr="00CE7DAB">
                        <w:rPr>
                          <w:b/>
                          <w:color w:val="0070C0"/>
                          <w:sz w:val="44"/>
                          <w:szCs w:val="44"/>
                        </w:rPr>
                        <w:t>IMIT (Pvt) Ltd</w:t>
                      </w:r>
                    </w:p>
                    <w:p w14:paraId="1BD728B2" w14:textId="77777777" w:rsidR="00C11235" w:rsidRPr="00CE7DAB" w:rsidRDefault="00C11235" w:rsidP="00CE7DAB">
                      <w:pPr>
                        <w:rPr>
                          <w:b/>
                          <w:color w:val="0070C0"/>
                        </w:rPr>
                      </w:pPr>
                      <w:r w:rsidRPr="00CE7DAB">
                        <w:rPr>
                          <w:b/>
                          <w:color w:val="0070C0"/>
                        </w:rPr>
                        <w:t xml:space="preserve">No 82, Galle </w:t>
                      </w:r>
                      <w:proofErr w:type="gramStart"/>
                      <w:r w:rsidRPr="00CE7DAB">
                        <w:rPr>
                          <w:b/>
                          <w:color w:val="0070C0"/>
                        </w:rPr>
                        <w:t>Road ,</w:t>
                      </w:r>
                      <w:proofErr w:type="gramEnd"/>
                      <w:r w:rsidRPr="00CE7DAB">
                        <w:rPr>
                          <w:b/>
                          <w:color w:val="0070C0"/>
                        </w:rPr>
                        <w:t xml:space="preserve"> Colombo 04, Sri Lanka</w:t>
                      </w:r>
                    </w:p>
                    <w:p w14:paraId="284103DD" w14:textId="77777777" w:rsidR="00C11235" w:rsidRPr="00CE7DAB" w:rsidRDefault="00C11235" w:rsidP="00CE7DAB">
                      <w:pPr>
                        <w:rPr>
                          <w:b/>
                          <w:color w:val="0070C0"/>
                        </w:rPr>
                      </w:pPr>
                      <w:r w:rsidRPr="00CE7DAB">
                        <w:rPr>
                          <w:b/>
                          <w:color w:val="0070C0"/>
                        </w:rPr>
                        <w:t>Phone: (+94)719927926         Fax: (+94)115926926</w:t>
                      </w:r>
                    </w:p>
                    <w:p w14:paraId="613E0EE6" w14:textId="77777777" w:rsidR="00C11235" w:rsidRPr="00CE7DAB" w:rsidRDefault="00C11235" w:rsidP="00CE7DAB">
                      <w:pPr>
                        <w:rPr>
                          <w:b/>
                          <w:color w:val="0070C0"/>
                        </w:rPr>
                      </w:pPr>
                      <w:proofErr w:type="gramStart"/>
                      <w:r w:rsidRPr="00CE7DAB">
                        <w:rPr>
                          <w:b/>
                          <w:color w:val="0070C0"/>
                        </w:rPr>
                        <w:t>Web :</w:t>
                      </w:r>
                      <w:proofErr w:type="gramEnd"/>
                      <w:r w:rsidRPr="00CE7DAB">
                        <w:rPr>
                          <w:b/>
                          <w:color w:val="0070C0"/>
                        </w:rPr>
                        <w:t>www.imit.lk      Contact: info@imit.lk</w:t>
                      </w:r>
                    </w:p>
                    <w:p w14:paraId="24CE70B0" w14:textId="77777777" w:rsidR="00C11235" w:rsidRPr="008F5522" w:rsidRDefault="00C11235" w:rsidP="004F6FD5">
                      <w:pPr>
                        <w:pStyle w:val="My"/>
                        <w:jc w:val="both"/>
                        <w:rPr>
                          <w:rStyle w:val="sowc"/>
                          <w:color w:val="333333"/>
                          <w:lang w:val="en-U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72218D">
        <w:br w:type="page"/>
      </w:r>
    </w:p>
    <w:p w14:paraId="0087B874" w14:textId="77777777" w:rsidR="004A73BF" w:rsidRPr="008F5522" w:rsidRDefault="004A73BF" w:rsidP="007D5AC1"/>
    <w:p w14:paraId="71BBE73F" w14:textId="77777777" w:rsidR="004A73BF" w:rsidRPr="008F5522" w:rsidRDefault="004A73BF" w:rsidP="007D5AC1"/>
    <w:sdt>
      <w:sdtPr>
        <w:rPr>
          <w:rFonts w:ascii="Times New Roman" w:eastAsia="Batang" w:hAnsi="Times New Roman" w:cs="Times New Roman"/>
          <w:b w:val="0"/>
          <w:bCs w:val="0"/>
          <w:color w:val="auto"/>
          <w:kern w:val="0"/>
          <w:sz w:val="24"/>
          <w:szCs w:val="24"/>
          <w:lang w:val="uk-UA" w:eastAsia="ko-KR"/>
        </w:rPr>
        <w:id w:val="959570933"/>
        <w:docPartObj>
          <w:docPartGallery w:val="Table of Contents"/>
          <w:docPartUnique/>
        </w:docPartObj>
      </w:sdtPr>
      <w:sdtEndPr>
        <w:rPr>
          <w:rFonts w:ascii="Verdana" w:eastAsiaTheme="minorEastAsia" w:hAnsi="Verdana"/>
          <w:sz w:val="20"/>
          <w:lang w:val="en-US" w:eastAsia="en-US"/>
        </w:rPr>
      </w:sdtEndPr>
      <w:sdtContent>
        <w:p w14:paraId="50A34310" w14:textId="77777777" w:rsidR="002F168C" w:rsidRDefault="002F168C">
          <w:pPr>
            <w:pStyle w:val="TOCHeading"/>
            <w:rPr>
              <w:rFonts w:ascii="Times New Roman" w:eastAsia="Batang" w:hAnsi="Times New Roman" w:cs="Times New Roman"/>
              <w:b w:val="0"/>
              <w:bCs w:val="0"/>
              <w:color w:val="auto"/>
              <w:kern w:val="0"/>
              <w:sz w:val="24"/>
              <w:szCs w:val="24"/>
              <w:lang w:eastAsia="ko-KR"/>
            </w:rPr>
          </w:pPr>
        </w:p>
        <w:p w14:paraId="2250A6D7" w14:textId="77777777" w:rsidR="002F168C" w:rsidRDefault="002F168C">
          <w:pPr>
            <w:pStyle w:val="TOCHeading"/>
            <w:rPr>
              <w:rFonts w:ascii="Times New Roman" w:eastAsia="Batang" w:hAnsi="Times New Roman" w:cs="Times New Roman"/>
              <w:b w:val="0"/>
              <w:bCs w:val="0"/>
              <w:color w:val="auto"/>
              <w:kern w:val="0"/>
              <w:sz w:val="24"/>
              <w:szCs w:val="24"/>
              <w:lang w:eastAsia="ko-KR"/>
            </w:rPr>
          </w:pPr>
        </w:p>
        <w:p w14:paraId="0B1D3A69" w14:textId="77777777" w:rsidR="006F5DAD" w:rsidRDefault="006F5DAD">
          <w:pPr>
            <w:pStyle w:val="TOCHeading"/>
          </w:pPr>
          <w:r>
            <w:t>Contents</w:t>
          </w:r>
        </w:p>
        <w:p w14:paraId="57B09372" w14:textId="2843C3D3" w:rsidR="00B12401" w:rsidRDefault="00231596">
          <w:pPr>
            <w:pStyle w:val="TOC1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r>
            <w:fldChar w:fldCharType="begin"/>
          </w:r>
          <w:r w:rsidR="006F5DAD">
            <w:instrText xml:space="preserve"> TOC \o "1-3" \h \z \u </w:instrText>
          </w:r>
          <w:r>
            <w:fldChar w:fldCharType="separate"/>
          </w:r>
          <w:hyperlink r:id="rId8" w:anchor="_Toc82373739" w:history="1">
            <w:r w:rsidR="00B12401" w:rsidRPr="00E77971">
              <w:rPr>
                <w:rStyle w:val="Hyperlink"/>
                <w:noProof/>
              </w:rPr>
              <w:t>Motor Sizing Software</w:t>
            </w:r>
            <w:r w:rsidR="00B12401">
              <w:rPr>
                <w:noProof/>
                <w:webHidden/>
              </w:rPr>
              <w:tab/>
            </w:r>
            <w:r w:rsidR="00B12401">
              <w:rPr>
                <w:noProof/>
                <w:webHidden/>
              </w:rPr>
              <w:fldChar w:fldCharType="begin"/>
            </w:r>
            <w:r w:rsidR="00B12401">
              <w:rPr>
                <w:noProof/>
                <w:webHidden/>
              </w:rPr>
              <w:instrText xml:space="preserve"> PAGEREF _Toc82373739 \h </w:instrText>
            </w:r>
            <w:r w:rsidR="00B12401">
              <w:rPr>
                <w:noProof/>
                <w:webHidden/>
              </w:rPr>
            </w:r>
            <w:r w:rsidR="00B12401">
              <w:rPr>
                <w:noProof/>
                <w:webHidden/>
              </w:rPr>
              <w:fldChar w:fldCharType="separate"/>
            </w:r>
            <w:r w:rsidR="00614B47">
              <w:rPr>
                <w:noProof/>
                <w:webHidden/>
              </w:rPr>
              <w:t>1</w:t>
            </w:r>
            <w:r w:rsidR="00B12401">
              <w:rPr>
                <w:noProof/>
                <w:webHidden/>
              </w:rPr>
              <w:fldChar w:fldCharType="end"/>
            </w:r>
          </w:hyperlink>
        </w:p>
        <w:p w14:paraId="2C15628B" w14:textId="0C8B9D8D" w:rsidR="00B12401" w:rsidRDefault="00C550B7">
          <w:pPr>
            <w:pStyle w:val="TOC1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r:id="rId9" w:anchor="_Toc82373740" w:history="1">
            <w:r w:rsidR="00B12401" w:rsidRPr="00E77971">
              <w:rPr>
                <w:rStyle w:val="Hyperlink"/>
                <w:noProof/>
              </w:rPr>
              <w:t>A User Manual: PBA System</w:t>
            </w:r>
            <w:r w:rsidR="00B12401">
              <w:rPr>
                <w:noProof/>
                <w:webHidden/>
              </w:rPr>
              <w:tab/>
            </w:r>
            <w:r w:rsidR="00B12401">
              <w:rPr>
                <w:noProof/>
                <w:webHidden/>
              </w:rPr>
              <w:fldChar w:fldCharType="begin"/>
            </w:r>
            <w:r w:rsidR="00B12401">
              <w:rPr>
                <w:noProof/>
                <w:webHidden/>
              </w:rPr>
              <w:instrText xml:space="preserve"> PAGEREF _Toc82373740 \h </w:instrText>
            </w:r>
            <w:r w:rsidR="00B12401">
              <w:rPr>
                <w:noProof/>
                <w:webHidden/>
              </w:rPr>
            </w:r>
            <w:r w:rsidR="00B12401">
              <w:rPr>
                <w:noProof/>
                <w:webHidden/>
              </w:rPr>
              <w:fldChar w:fldCharType="separate"/>
            </w:r>
            <w:r w:rsidR="00614B47">
              <w:rPr>
                <w:noProof/>
                <w:webHidden/>
              </w:rPr>
              <w:t>1</w:t>
            </w:r>
            <w:r w:rsidR="00B12401">
              <w:rPr>
                <w:noProof/>
                <w:webHidden/>
              </w:rPr>
              <w:fldChar w:fldCharType="end"/>
            </w:r>
          </w:hyperlink>
        </w:p>
        <w:p w14:paraId="4B723813" w14:textId="0C0F0697" w:rsidR="00B12401" w:rsidRDefault="00C550B7">
          <w:pPr>
            <w:pStyle w:val="TOC1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2373741" w:history="1">
            <w:r w:rsidR="00B12401" w:rsidRPr="00E77971">
              <w:rPr>
                <w:rStyle w:val="Hyperlink"/>
                <w:noProof/>
              </w:rPr>
              <w:t>Revision History</w:t>
            </w:r>
            <w:r w:rsidR="00B12401">
              <w:rPr>
                <w:noProof/>
                <w:webHidden/>
              </w:rPr>
              <w:tab/>
            </w:r>
            <w:r w:rsidR="00B12401">
              <w:rPr>
                <w:noProof/>
                <w:webHidden/>
              </w:rPr>
              <w:fldChar w:fldCharType="begin"/>
            </w:r>
            <w:r w:rsidR="00B12401">
              <w:rPr>
                <w:noProof/>
                <w:webHidden/>
              </w:rPr>
              <w:instrText xml:space="preserve"> PAGEREF _Toc82373741 \h </w:instrText>
            </w:r>
            <w:r w:rsidR="00B12401">
              <w:rPr>
                <w:noProof/>
                <w:webHidden/>
              </w:rPr>
            </w:r>
            <w:r w:rsidR="00B12401">
              <w:rPr>
                <w:noProof/>
                <w:webHidden/>
              </w:rPr>
              <w:fldChar w:fldCharType="separate"/>
            </w:r>
            <w:r w:rsidR="00614B47">
              <w:rPr>
                <w:noProof/>
                <w:webHidden/>
              </w:rPr>
              <w:t>3</w:t>
            </w:r>
            <w:r w:rsidR="00B12401">
              <w:rPr>
                <w:noProof/>
                <w:webHidden/>
              </w:rPr>
              <w:fldChar w:fldCharType="end"/>
            </w:r>
          </w:hyperlink>
        </w:p>
        <w:p w14:paraId="77DE18FA" w14:textId="3F16A340" w:rsidR="00B12401" w:rsidRDefault="00C550B7">
          <w:pPr>
            <w:pStyle w:val="TOC1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2373742" w:history="1">
            <w:r w:rsidR="00B12401" w:rsidRPr="00E77971">
              <w:rPr>
                <w:rStyle w:val="Hyperlink"/>
                <w:noProof/>
              </w:rPr>
              <w:t>Purpose</w:t>
            </w:r>
            <w:r w:rsidR="00B12401">
              <w:rPr>
                <w:noProof/>
                <w:webHidden/>
              </w:rPr>
              <w:tab/>
            </w:r>
            <w:r w:rsidR="00B12401">
              <w:rPr>
                <w:noProof/>
                <w:webHidden/>
              </w:rPr>
              <w:fldChar w:fldCharType="begin"/>
            </w:r>
            <w:r w:rsidR="00B12401">
              <w:rPr>
                <w:noProof/>
                <w:webHidden/>
              </w:rPr>
              <w:instrText xml:space="preserve"> PAGEREF _Toc82373742 \h </w:instrText>
            </w:r>
            <w:r w:rsidR="00B12401">
              <w:rPr>
                <w:noProof/>
                <w:webHidden/>
              </w:rPr>
            </w:r>
            <w:r w:rsidR="00B12401">
              <w:rPr>
                <w:noProof/>
                <w:webHidden/>
              </w:rPr>
              <w:fldChar w:fldCharType="separate"/>
            </w:r>
            <w:r w:rsidR="00614B47">
              <w:rPr>
                <w:noProof/>
                <w:webHidden/>
              </w:rPr>
              <w:t>4</w:t>
            </w:r>
            <w:r w:rsidR="00B12401">
              <w:rPr>
                <w:noProof/>
                <w:webHidden/>
              </w:rPr>
              <w:fldChar w:fldCharType="end"/>
            </w:r>
          </w:hyperlink>
        </w:p>
        <w:p w14:paraId="1E711420" w14:textId="20B60793" w:rsidR="00B12401" w:rsidRDefault="00C550B7">
          <w:pPr>
            <w:pStyle w:val="TOC1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2373743" w:history="1">
            <w:r w:rsidR="00B12401" w:rsidRPr="00E77971">
              <w:rPr>
                <w:rStyle w:val="Hyperlink"/>
                <w:noProof/>
              </w:rPr>
              <w:t>Masters</w:t>
            </w:r>
            <w:r w:rsidR="00B12401">
              <w:rPr>
                <w:noProof/>
                <w:webHidden/>
              </w:rPr>
              <w:tab/>
            </w:r>
            <w:r w:rsidR="00B12401">
              <w:rPr>
                <w:noProof/>
                <w:webHidden/>
              </w:rPr>
              <w:fldChar w:fldCharType="begin"/>
            </w:r>
            <w:r w:rsidR="00B12401">
              <w:rPr>
                <w:noProof/>
                <w:webHidden/>
              </w:rPr>
              <w:instrText xml:space="preserve"> PAGEREF _Toc82373743 \h </w:instrText>
            </w:r>
            <w:r w:rsidR="00B12401">
              <w:rPr>
                <w:noProof/>
                <w:webHidden/>
              </w:rPr>
            </w:r>
            <w:r w:rsidR="00B12401">
              <w:rPr>
                <w:noProof/>
                <w:webHidden/>
              </w:rPr>
              <w:fldChar w:fldCharType="separate"/>
            </w:r>
            <w:r w:rsidR="00614B47">
              <w:rPr>
                <w:noProof/>
                <w:webHidden/>
              </w:rPr>
              <w:t>4</w:t>
            </w:r>
            <w:r w:rsidR="00B12401">
              <w:rPr>
                <w:noProof/>
                <w:webHidden/>
              </w:rPr>
              <w:fldChar w:fldCharType="end"/>
            </w:r>
          </w:hyperlink>
        </w:p>
        <w:p w14:paraId="731DD947" w14:textId="6E7DC0DC" w:rsidR="00B12401" w:rsidRDefault="00C550B7">
          <w:pPr>
            <w:pStyle w:val="TOC2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2373744" w:history="1">
            <w:r w:rsidR="00B12401" w:rsidRPr="00E77971">
              <w:rPr>
                <w:rStyle w:val="Hyperlink"/>
                <w:noProof/>
              </w:rPr>
              <w:t>Common Component</w:t>
            </w:r>
            <w:r w:rsidR="00B12401">
              <w:rPr>
                <w:noProof/>
                <w:webHidden/>
              </w:rPr>
              <w:tab/>
            </w:r>
            <w:r w:rsidR="00B12401">
              <w:rPr>
                <w:noProof/>
                <w:webHidden/>
              </w:rPr>
              <w:fldChar w:fldCharType="begin"/>
            </w:r>
            <w:r w:rsidR="00B12401">
              <w:rPr>
                <w:noProof/>
                <w:webHidden/>
              </w:rPr>
              <w:instrText xml:space="preserve"> PAGEREF _Toc82373744 \h </w:instrText>
            </w:r>
            <w:r w:rsidR="00B12401">
              <w:rPr>
                <w:noProof/>
                <w:webHidden/>
              </w:rPr>
            </w:r>
            <w:r w:rsidR="00B12401">
              <w:rPr>
                <w:noProof/>
                <w:webHidden/>
              </w:rPr>
              <w:fldChar w:fldCharType="separate"/>
            </w:r>
            <w:r w:rsidR="00614B47">
              <w:rPr>
                <w:noProof/>
                <w:webHidden/>
              </w:rPr>
              <w:t>4</w:t>
            </w:r>
            <w:r w:rsidR="00B12401">
              <w:rPr>
                <w:noProof/>
                <w:webHidden/>
              </w:rPr>
              <w:fldChar w:fldCharType="end"/>
            </w:r>
          </w:hyperlink>
        </w:p>
        <w:p w14:paraId="5B2567D6" w14:textId="2061E24E" w:rsidR="00B12401" w:rsidRDefault="00C550B7">
          <w:pPr>
            <w:pStyle w:val="TOC3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2373745" w:history="1">
            <w:r w:rsidR="00B12401" w:rsidRPr="00E77971">
              <w:rPr>
                <w:rStyle w:val="Hyperlink"/>
                <w:noProof/>
              </w:rPr>
              <w:t>Master Data grid</w:t>
            </w:r>
            <w:r w:rsidR="00B12401">
              <w:rPr>
                <w:noProof/>
                <w:webHidden/>
              </w:rPr>
              <w:tab/>
            </w:r>
            <w:r w:rsidR="00B12401">
              <w:rPr>
                <w:noProof/>
                <w:webHidden/>
              </w:rPr>
              <w:fldChar w:fldCharType="begin"/>
            </w:r>
            <w:r w:rsidR="00B12401">
              <w:rPr>
                <w:noProof/>
                <w:webHidden/>
              </w:rPr>
              <w:instrText xml:space="preserve"> PAGEREF _Toc82373745 \h </w:instrText>
            </w:r>
            <w:r w:rsidR="00B12401">
              <w:rPr>
                <w:noProof/>
                <w:webHidden/>
              </w:rPr>
            </w:r>
            <w:r w:rsidR="00B12401">
              <w:rPr>
                <w:noProof/>
                <w:webHidden/>
              </w:rPr>
              <w:fldChar w:fldCharType="separate"/>
            </w:r>
            <w:r w:rsidR="00614B47">
              <w:rPr>
                <w:noProof/>
                <w:webHidden/>
              </w:rPr>
              <w:t>4</w:t>
            </w:r>
            <w:r w:rsidR="00B12401">
              <w:rPr>
                <w:noProof/>
                <w:webHidden/>
              </w:rPr>
              <w:fldChar w:fldCharType="end"/>
            </w:r>
          </w:hyperlink>
        </w:p>
        <w:p w14:paraId="450D5E13" w14:textId="649E95FE" w:rsidR="00B12401" w:rsidRDefault="00C550B7">
          <w:pPr>
            <w:pStyle w:val="TOC3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2373746" w:history="1">
            <w:r w:rsidR="00B12401" w:rsidRPr="00E77971">
              <w:rPr>
                <w:rStyle w:val="Hyperlink"/>
                <w:noProof/>
              </w:rPr>
              <w:t>Detail Section</w:t>
            </w:r>
            <w:r w:rsidR="00B12401">
              <w:rPr>
                <w:noProof/>
                <w:webHidden/>
              </w:rPr>
              <w:tab/>
            </w:r>
            <w:r w:rsidR="00B12401">
              <w:rPr>
                <w:noProof/>
                <w:webHidden/>
              </w:rPr>
              <w:fldChar w:fldCharType="begin"/>
            </w:r>
            <w:r w:rsidR="00B12401">
              <w:rPr>
                <w:noProof/>
                <w:webHidden/>
              </w:rPr>
              <w:instrText xml:space="preserve"> PAGEREF _Toc82373746 \h </w:instrText>
            </w:r>
            <w:r w:rsidR="00B12401">
              <w:rPr>
                <w:noProof/>
                <w:webHidden/>
              </w:rPr>
            </w:r>
            <w:r w:rsidR="00B12401">
              <w:rPr>
                <w:noProof/>
                <w:webHidden/>
              </w:rPr>
              <w:fldChar w:fldCharType="separate"/>
            </w:r>
            <w:r w:rsidR="00614B47">
              <w:rPr>
                <w:noProof/>
                <w:webHidden/>
              </w:rPr>
              <w:t>4</w:t>
            </w:r>
            <w:r w:rsidR="00B12401">
              <w:rPr>
                <w:noProof/>
                <w:webHidden/>
              </w:rPr>
              <w:fldChar w:fldCharType="end"/>
            </w:r>
          </w:hyperlink>
        </w:p>
        <w:p w14:paraId="2CDED6DF" w14:textId="501A0C4B" w:rsidR="00B12401" w:rsidRDefault="00C550B7">
          <w:pPr>
            <w:pStyle w:val="TOC3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2373747" w:history="1">
            <w:r w:rsidR="00B12401" w:rsidRPr="00E77971">
              <w:rPr>
                <w:rStyle w:val="Hyperlink"/>
                <w:noProof/>
              </w:rPr>
              <w:t>Search (Optional) and Data Manipulation.</w:t>
            </w:r>
            <w:r w:rsidR="00B12401">
              <w:rPr>
                <w:noProof/>
                <w:webHidden/>
              </w:rPr>
              <w:tab/>
            </w:r>
            <w:r w:rsidR="00B12401">
              <w:rPr>
                <w:noProof/>
                <w:webHidden/>
              </w:rPr>
              <w:fldChar w:fldCharType="begin"/>
            </w:r>
            <w:r w:rsidR="00B12401">
              <w:rPr>
                <w:noProof/>
                <w:webHidden/>
              </w:rPr>
              <w:instrText xml:space="preserve"> PAGEREF _Toc82373747 \h </w:instrText>
            </w:r>
            <w:r w:rsidR="00B12401">
              <w:rPr>
                <w:noProof/>
                <w:webHidden/>
              </w:rPr>
            </w:r>
            <w:r w:rsidR="00B12401">
              <w:rPr>
                <w:noProof/>
                <w:webHidden/>
              </w:rPr>
              <w:fldChar w:fldCharType="separate"/>
            </w:r>
            <w:r w:rsidR="00614B47">
              <w:rPr>
                <w:noProof/>
                <w:webHidden/>
              </w:rPr>
              <w:t>5</w:t>
            </w:r>
            <w:r w:rsidR="00B12401">
              <w:rPr>
                <w:noProof/>
                <w:webHidden/>
              </w:rPr>
              <w:fldChar w:fldCharType="end"/>
            </w:r>
          </w:hyperlink>
        </w:p>
        <w:p w14:paraId="7BE5E5ED" w14:textId="1BCBAAAC" w:rsidR="00B12401" w:rsidRDefault="00C550B7">
          <w:pPr>
            <w:pStyle w:val="TOC2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2373748" w:history="1">
            <w:r w:rsidR="00B12401" w:rsidRPr="00E77971">
              <w:rPr>
                <w:rStyle w:val="Hyperlink"/>
                <w:noProof/>
              </w:rPr>
              <w:t>Motor Category</w:t>
            </w:r>
            <w:r w:rsidR="00B12401">
              <w:rPr>
                <w:noProof/>
                <w:webHidden/>
              </w:rPr>
              <w:tab/>
            </w:r>
            <w:r w:rsidR="00B12401">
              <w:rPr>
                <w:noProof/>
                <w:webHidden/>
              </w:rPr>
              <w:fldChar w:fldCharType="begin"/>
            </w:r>
            <w:r w:rsidR="00B12401">
              <w:rPr>
                <w:noProof/>
                <w:webHidden/>
              </w:rPr>
              <w:instrText xml:space="preserve"> PAGEREF _Toc82373748 \h </w:instrText>
            </w:r>
            <w:r w:rsidR="00B12401">
              <w:rPr>
                <w:noProof/>
                <w:webHidden/>
              </w:rPr>
            </w:r>
            <w:r w:rsidR="00B12401">
              <w:rPr>
                <w:noProof/>
                <w:webHidden/>
              </w:rPr>
              <w:fldChar w:fldCharType="separate"/>
            </w:r>
            <w:r w:rsidR="00614B47">
              <w:rPr>
                <w:noProof/>
                <w:webHidden/>
              </w:rPr>
              <w:t>5</w:t>
            </w:r>
            <w:r w:rsidR="00B12401">
              <w:rPr>
                <w:noProof/>
                <w:webHidden/>
              </w:rPr>
              <w:fldChar w:fldCharType="end"/>
            </w:r>
          </w:hyperlink>
        </w:p>
        <w:p w14:paraId="3DB2A8CA" w14:textId="35D3A3C9" w:rsidR="00B12401" w:rsidRDefault="00C550B7">
          <w:pPr>
            <w:pStyle w:val="TOC3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2373749" w:history="1">
            <w:r w:rsidR="00B12401" w:rsidRPr="00E77971">
              <w:rPr>
                <w:rStyle w:val="Hyperlink"/>
                <w:noProof/>
              </w:rPr>
              <w:t>Usage of Fields</w:t>
            </w:r>
            <w:r w:rsidR="00B12401">
              <w:rPr>
                <w:noProof/>
                <w:webHidden/>
              </w:rPr>
              <w:tab/>
            </w:r>
            <w:r w:rsidR="00B12401">
              <w:rPr>
                <w:noProof/>
                <w:webHidden/>
              </w:rPr>
              <w:fldChar w:fldCharType="begin"/>
            </w:r>
            <w:r w:rsidR="00B12401">
              <w:rPr>
                <w:noProof/>
                <w:webHidden/>
              </w:rPr>
              <w:instrText xml:space="preserve"> PAGEREF _Toc82373749 \h </w:instrText>
            </w:r>
            <w:r w:rsidR="00B12401">
              <w:rPr>
                <w:noProof/>
                <w:webHidden/>
              </w:rPr>
            </w:r>
            <w:r w:rsidR="00B12401">
              <w:rPr>
                <w:noProof/>
                <w:webHidden/>
              </w:rPr>
              <w:fldChar w:fldCharType="separate"/>
            </w:r>
            <w:r w:rsidR="00614B47">
              <w:rPr>
                <w:noProof/>
                <w:webHidden/>
              </w:rPr>
              <w:t>6</w:t>
            </w:r>
            <w:r w:rsidR="00B12401">
              <w:rPr>
                <w:noProof/>
                <w:webHidden/>
              </w:rPr>
              <w:fldChar w:fldCharType="end"/>
            </w:r>
          </w:hyperlink>
        </w:p>
        <w:p w14:paraId="0A02123F" w14:textId="7B2A106F" w:rsidR="00B12401" w:rsidRDefault="00C550B7">
          <w:pPr>
            <w:pStyle w:val="TOC2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2373750" w:history="1">
            <w:r w:rsidR="00B12401" w:rsidRPr="00E77971">
              <w:rPr>
                <w:rStyle w:val="Hyperlink"/>
                <w:noProof/>
              </w:rPr>
              <w:t>Motor Master</w:t>
            </w:r>
            <w:r w:rsidR="00B12401">
              <w:rPr>
                <w:noProof/>
                <w:webHidden/>
              </w:rPr>
              <w:tab/>
            </w:r>
            <w:r w:rsidR="00B12401">
              <w:rPr>
                <w:noProof/>
                <w:webHidden/>
              </w:rPr>
              <w:fldChar w:fldCharType="begin"/>
            </w:r>
            <w:r w:rsidR="00B12401">
              <w:rPr>
                <w:noProof/>
                <w:webHidden/>
              </w:rPr>
              <w:instrText xml:space="preserve"> PAGEREF _Toc82373750 \h </w:instrText>
            </w:r>
            <w:r w:rsidR="00B12401">
              <w:rPr>
                <w:noProof/>
                <w:webHidden/>
              </w:rPr>
            </w:r>
            <w:r w:rsidR="00B12401">
              <w:rPr>
                <w:noProof/>
                <w:webHidden/>
              </w:rPr>
              <w:fldChar w:fldCharType="separate"/>
            </w:r>
            <w:r w:rsidR="00614B47">
              <w:rPr>
                <w:noProof/>
                <w:webHidden/>
              </w:rPr>
              <w:t>7</w:t>
            </w:r>
            <w:r w:rsidR="00B12401">
              <w:rPr>
                <w:noProof/>
                <w:webHidden/>
              </w:rPr>
              <w:fldChar w:fldCharType="end"/>
            </w:r>
          </w:hyperlink>
        </w:p>
        <w:p w14:paraId="0C82AB98" w14:textId="0C267E09" w:rsidR="00B12401" w:rsidRDefault="00C550B7">
          <w:pPr>
            <w:pStyle w:val="TOC3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2373751" w:history="1">
            <w:r w:rsidR="00B12401" w:rsidRPr="00E77971">
              <w:rPr>
                <w:rStyle w:val="Hyperlink"/>
                <w:noProof/>
              </w:rPr>
              <w:t>Usage of Fields</w:t>
            </w:r>
            <w:r w:rsidR="00B12401">
              <w:rPr>
                <w:noProof/>
                <w:webHidden/>
              </w:rPr>
              <w:tab/>
            </w:r>
            <w:r w:rsidR="00B12401">
              <w:rPr>
                <w:noProof/>
                <w:webHidden/>
              </w:rPr>
              <w:fldChar w:fldCharType="begin"/>
            </w:r>
            <w:r w:rsidR="00B12401">
              <w:rPr>
                <w:noProof/>
                <w:webHidden/>
              </w:rPr>
              <w:instrText xml:space="preserve"> PAGEREF _Toc82373751 \h </w:instrText>
            </w:r>
            <w:r w:rsidR="00B12401">
              <w:rPr>
                <w:noProof/>
                <w:webHidden/>
              </w:rPr>
            </w:r>
            <w:r w:rsidR="00B12401">
              <w:rPr>
                <w:noProof/>
                <w:webHidden/>
              </w:rPr>
              <w:fldChar w:fldCharType="separate"/>
            </w:r>
            <w:r w:rsidR="00614B47">
              <w:rPr>
                <w:noProof/>
                <w:webHidden/>
              </w:rPr>
              <w:t>7</w:t>
            </w:r>
            <w:r w:rsidR="00B12401">
              <w:rPr>
                <w:noProof/>
                <w:webHidden/>
              </w:rPr>
              <w:fldChar w:fldCharType="end"/>
            </w:r>
          </w:hyperlink>
        </w:p>
        <w:p w14:paraId="0BFD9C3F" w14:textId="7D5BCEC5" w:rsidR="00B12401" w:rsidRDefault="00C550B7">
          <w:pPr>
            <w:pStyle w:val="TOC2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2373752" w:history="1">
            <w:r w:rsidR="00B12401" w:rsidRPr="00E77971">
              <w:rPr>
                <w:rStyle w:val="Hyperlink"/>
                <w:noProof/>
              </w:rPr>
              <w:t>Servo Drive Master</w:t>
            </w:r>
            <w:r w:rsidR="00B12401">
              <w:rPr>
                <w:noProof/>
                <w:webHidden/>
              </w:rPr>
              <w:tab/>
            </w:r>
            <w:r w:rsidR="00B12401">
              <w:rPr>
                <w:noProof/>
                <w:webHidden/>
              </w:rPr>
              <w:fldChar w:fldCharType="begin"/>
            </w:r>
            <w:r w:rsidR="00B12401">
              <w:rPr>
                <w:noProof/>
                <w:webHidden/>
              </w:rPr>
              <w:instrText xml:space="preserve"> PAGEREF _Toc82373752 \h </w:instrText>
            </w:r>
            <w:r w:rsidR="00B12401">
              <w:rPr>
                <w:noProof/>
                <w:webHidden/>
              </w:rPr>
            </w:r>
            <w:r w:rsidR="00B12401">
              <w:rPr>
                <w:noProof/>
                <w:webHidden/>
              </w:rPr>
              <w:fldChar w:fldCharType="separate"/>
            </w:r>
            <w:r w:rsidR="00614B47">
              <w:rPr>
                <w:noProof/>
                <w:webHidden/>
              </w:rPr>
              <w:t>8</w:t>
            </w:r>
            <w:r w:rsidR="00B12401">
              <w:rPr>
                <w:noProof/>
                <w:webHidden/>
              </w:rPr>
              <w:fldChar w:fldCharType="end"/>
            </w:r>
          </w:hyperlink>
        </w:p>
        <w:p w14:paraId="1B5FCEF1" w14:textId="2E465498" w:rsidR="00B12401" w:rsidRDefault="00C550B7">
          <w:pPr>
            <w:pStyle w:val="TOC3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2373753" w:history="1">
            <w:r w:rsidR="00B12401" w:rsidRPr="00E77971">
              <w:rPr>
                <w:rStyle w:val="Hyperlink"/>
                <w:noProof/>
              </w:rPr>
              <w:t>Usage of Fields</w:t>
            </w:r>
            <w:r w:rsidR="00B12401">
              <w:rPr>
                <w:noProof/>
                <w:webHidden/>
              </w:rPr>
              <w:tab/>
            </w:r>
            <w:r w:rsidR="00B12401">
              <w:rPr>
                <w:noProof/>
                <w:webHidden/>
              </w:rPr>
              <w:fldChar w:fldCharType="begin"/>
            </w:r>
            <w:r w:rsidR="00B12401">
              <w:rPr>
                <w:noProof/>
                <w:webHidden/>
              </w:rPr>
              <w:instrText xml:space="preserve"> PAGEREF _Toc82373753 \h </w:instrText>
            </w:r>
            <w:r w:rsidR="00B12401">
              <w:rPr>
                <w:noProof/>
                <w:webHidden/>
              </w:rPr>
            </w:r>
            <w:r w:rsidR="00B12401">
              <w:rPr>
                <w:noProof/>
                <w:webHidden/>
              </w:rPr>
              <w:fldChar w:fldCharType="separate"/>
            </w:r>
            <w:r w:rsidR="00614B47">
              <w:rPr>
                <w:noProof/>
                <w:webHidden/>
              </w:rPr>
              <w:t>8</w:t>
            </w:r>
            <w:r w:rsidR="00B12401">
              <w:rPr>
                <w:noProof/>
                <w:webHidden/>
              </w:rPr>
              <w:fldChar w:fldCharType="end"/>
            </w:r>
          </w:hyperlink>
        </w:p>
        <w:p w14:paraId="4592B3EA" w14:textId="2DA127F1" w:rsidR="00B12401" w:rsidRDefault="00C550B7">
          <w:pPr>
            <w:pStyle w:val="TOC2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2373754" w:history="1">
            <w:r w:rsidR="00B12401" w:rsidRPr="00E77971">
              <w:rPr>
                <w:rStyle w:val="Hyperlink"/>
                <w:noProof/>
              </w:rPr>
              <w:t>User Master</w:t>
            </w:r>
            <w:r w:rsidR="00B12401">
              <w:rPr>
                <w:noProof/>
                <w:webHidden/>
              </w:rPr>
              <w:tab/>
            </w:r>
            <w:r w:rsidR="00B12401">
              <w:rPr>
                <w:noProof/>
                <w:webHidden/>
              </w:rPr>
              <w:fldChar w:fldCharType="begin"/>
            </w:r>
            <w:r w:rsidR="00B12401">
              <w:rPr>
                <w:noProof/>
                <w:webHidden/>
              </w:rPr>
              <w:instrText xml:space="preserve"> PAGEREF _Toc82373754 \h </w:instrText>
            </w:r>
            <w:r w:rsidR="00B12401">
              <w:rPr>
                <w:noProof/>
                <w:webHidden/>
              </w:rPr>
            </w:r>
            <w:r w:rsidR="00B12401">
              <w:rPr>
                <w:noProof/>
                <w:webHidden/>
              </w:rPr>
              <w:fldChar w:fldCharType="separate"/>
            </w:r>
            <w:r w:rsidR="00614B47">
              <w:rPr>
                <w:noProof/>
                <w:webHidden/>
              </w:rPr>
              <w:t>9</w:t>
            </w:r>
            <w:r w:rsidR="00B12401">
              <w:rPr>
                <w:noProof/>
                <w:webHidden/>
              </w:rPr>
              <w:fldChar w:fldCharType="end"/>
            </w:r>
          </w:hyperlink>
        </w:p>
        <w:p w14:paraId="280CF2F9" w14:textId="25DC93C5" w:rsidR="00B12401" w:rsidRDefault="00C550B7">
          <w:pPr>
            <w:pStyle w:val="TOC3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2373755" w:history="1">
            <w:r w:rsidR="00B12401" w:rsidRPr="00E77971">
              <w:rPr>
                <w:rStyle w:val="Hyperlink"/>
                <w:noProof/>
              </w:rPr>
              <w:t>Usage of Fields</w:t>
            </w:r>
            <w:r w:rsidR="00B12401">
              <w:rPr>
                <w:noProof/>
                <w:webHidden/>
              </w:rPr>
              <w:tab/>
            </w:r>
            <w:r w:rsidR="00B12401">
              <w:rPr>
                <w:noProof/>
                <w:webHidden/>
              </w:rPr>
              <w:fldChar w:fldCharType="begin"/>
            </w:r>
            <w:r w:rsidR="00B12401">
              <w:rPr>
                <w:noProof/>
                <w:webHidden/>
              </w:rPr>
              <w:instrText xml:space="preserve"> PAGEREF _Toc82373755 \h </w:instrText>
            </w:r>
            <w:r w:rsidR="00B12401">
              <w:rPr>
                <w:noProof/>
                <w:webHidden/>
              </w:rPr>
            </w:r>
            <w:r w:rsidR="00B12401">
              <w:rPr>
                <w:noProof/>
                <w:webHidden/>
              </w:rPr>
              <w:fldChar w:fldCharType="separate"/>
            </w:r>
            <w:r w:rsidR="00614B47">
              <w:rPr>
                <w:noProof/>
                <w:webHidden/>
              </w:rPr>
              <w:t>9</w:t>
            </w:r>
            <w:r w:rsidR="00B12401">
              <w:rPr>
                <w:noProof/>
                <w:webHidden/>
              </w:rPr>
              <w:fldChar w:fldCharType="end"/>
            </w:r>
          </w:hyperlink>
        </w:p>
        <w:p w14:paraId="13D20191" w14:textId="01F5851B" w:rsidR="00B12401" w:rsidRDefault="00C550B7">
          <w:pPr>
            <w:pStyle w:val="TOC3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2373756" w:history="1">
            <w:r w:rsidR="00B12401" w:rsidRPr="00E77971">
              <w:rPr>
                <w:rStyle w:val="Hyperlink"/>
                <w:noProof/>
              </w:rPr>
              <w:t>Special Users</w:t>
            </w:r>
            <w:r w:rsidR="00B12401">
              <w:rPr>
                <w:noProof/>
                <w:webHidden/>
              </w:rPr>
              <w:tab/>
            </w:r>
            <w:r w:rsidR="00B12401">
              <w:rPr>
                <w:noProof/>
                <w:webHidden/>
              </w:rPr>
              <w:fldChar w:fldCharType="begin"/>
            </w:r>
            <w:r w:rsidR="00B12401">
              <w:rPr>
                <w:noProof/>
                <w:webHidden/>
              </w:rPr>
              <w:instrText xml:space="preserve"> PAGEREF _Toc82373756 \h </w:instrText>
            </w:r>
            <w:r w:rsidR="00B12401">
              <w:rPr>
                <w:noProof/>
                <w:webHidden/>
              </w:rPr>
            </w:r>
            <w:r w:rsidR="00B12401">
              <w:rPr>
                <w:noProof/>
                <w:webHidden/>
              </w:rPr>
              <w:fldChar w:fldCharType="separate"/>
            </w:r>
            <w:r w:rsidR="00614B47">
              <w:rPr>
                <w:noProof/>
                <w:webHidden/>
              </w:rPr>
              <w:t>9</w:t>
            </w:r>
            <w:r w:rsidR="00B12401">
              <w:rPr>
                <w:noProof/>
                <w:webHidden/>
              </w:rPr>
              <w:fldChar w:fldCharType="end"/>
            </w:r>
          </w:hyperlink>
        </w:p>
        <w:p w14:paraId="7A92D99C" w14:textId="74697319" w:rsidR="00B12401" w:rsidRDefault="00C550B7">
          <w:pPr>
            <w:pStyle w:val="TOC1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2373757" w:history="1">
            <w:r w:rsidR="00B12401" w:rsidRPr="00E77971">
              <w:rPr>
                <w:rStyle w:val="Hyperlink"/>
                <w:noProof/>
              </w:rPr>
              <w:t>Admin Tasks</w:t>
            </w:r>
            <w:r w:rsidR="00B12401">
              <w:rPr>
                <w:noProof/>
                <w:webHidden/>
              </w:rPr>
              <w:tab/>
            </w:r>
            <w:r w:rsidR="00B12401">
              <w:rPr>
                <w:noProof/>
                <w:webHidden/>
              </w:rPr>
              <w:fldChar w:fldCharType="begin"/>
            </w:r>
            <w:r w:rsidR="00B12401">
              <w:rPr>
                <w:noProof/>
                <w:webHidden/>
              </w:rPr>
              <w:instrText xml:space="preserve"> PAGEREF _Toc82373757 \h </w:instrText>
            </w:r>
            <w:r w:rsidR="00B12401">
              <w:rPr>
                <w:noProof/>
                <w:webHidden/>
              </w:rPr>
            </w:r>
            <w:r w:rsidR="00B12401">
              <w:rPr>
                <w:noProof/>
                <w:webHidden/>
              </w:rPr>
              <w:fldChar w:fldCharType="separate"/>
            </w:r>
            <w:r w:rsidR="00614B47">
              <w:rPr>
                <w:noProof/>
                <w:webHidden/>
              </w:rPr>
              <w:t>10</w:t>
            </w:r>
            <w:r w:rsidR="00B12401">
              <w:rPr>
                <w:noProof/>
                <w:webHidden/>
              </w:rPr>
              <w:fldChar w:fldCharType="end"/>
            </w:r>
          </w:hyperlink>
        </w:p>
        <w:p w14:paraId="6EB32FE1" w14:textId="766DDBFA" w:rsidR="00B12401" w:rsidRDefault="00C550B7">
          <w:pPr>
            <w:pStyle w:val="TOC2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2373758" w:history="1">
            <w:r w:rsidR="00B12401" w:rsidRPr="00E77971">
              <w:rPr>
                <w:rStyle w:val="Hyperlink"/>
                <w:noProof/>
              </w:rPr>
              <w:t>User function</w:t>
            </w:r>
            <w:r w:rsidR="00B12401">
              <w:rPr>
                <w:noProof/>
                <w:webHidden/>
              </w:rPr>
              <w:tab/>
            </w:r>
            <w:r w:rsidR="00B12401">
              <w:rPr>
                <w:noProof/>
                <w:webHidden/>
              </w:rPr>
              <w:fldChar w:fldCharType="begin"/>
            </w:r>
            <w:r w:rsidR="00B12401">
              <w:rPr>
                <w:noProof/>
                <w:webHidden/>
              </w:rPr>
              <w:instrText xml:space="preserve"> PAGEREF _Toc82373758 \h </w:instrText>
            </w:r>
            <w:r w:rsidR="00B12401">
              <w:rPr>
                <w:noProof/>
                <w:webHidden/>
              </w:rPr>
            </w:r>
            <w:r w:rsidR="00B12401">
              <w:rPr>
                <w:noProof/>
                <w:webHidden/>
              </w:rPr>
              <w:fldChar w:fldCharType="separate"/>
            </w:r>
            <w:r w:rsidR="00614B47">
              <w:rPr>
                <w:noProof/>
                <w:webHidden/>
              </w:rPr>
              <w:t>10</w:t>
            </w:r>
            <w:r w:rsidR="00B12401">
              <w:rPr>
                <w:noProof/>
                <w:webHidden/>
              </w:rPr>
              <w:fldChar w:fldCharType="end"/>
            </w:r>
          </w:hyperlink>
        </w:p>
        <w:p w14:paraId="6B40AE77" w14:textId="72FD6861" w:rsidR="00B12401" w:rsidRDefault="00C550B7">
          <w:pPr>
            <w:pStyle w:val="TOC3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2373759" w:history="1">
            <w:r w:rsidR="00B12401" w:rsidRPr="00E77971">
              <w:rPr>
                <w:rStyle w:val="Hyperlink"/>
                <w:noProof/>
              </w:rPr>
              <w:t>Login</w:t>
            </w:r>
            <w:r w:rsidR="00B12401">
              <w:rPr>
                <w:noProof/>
                <w:webHidden/>
              </w:rPr>
              <w:tab/>
            </w:r>
            <w:r w:rsidR="00B12401">
              <w:rPr>
                <w:noProof/>
                <w:webHidden/>
              </w:rPr>
              <w:fldChar w:fldCharType="begin"/>
            </w:r>
            <w:r w:rsidR="00B12401">
              <w:rPr>
                <w:noProof/>
                <w:webHidden/>
              </w:rPr>
              <w:instrText xml:space="preserve"> PAGEREF _Toc82373759 \h </w:instrText>
            </w:r>
            <w:r w:rsidR="00B12401">
              <w:rPr>
                <w:noProof/>
                <w:webHidden/>
              </w:rPr>
            </w:r>
            <w:r w:rsidR="00B12401">
              <w:rPr>
                <w:noProof/>
                <w:webHidden/>
              </w:rPr>
              <w:fldChar w:fldCharType="separate"/>
            </w:r>
            <w:r w:rsidR="00614B47">
              <w:rPr>
                <w:noProof/>
                <w:webHidden/>
              </w:rPr>
              <w:t>10</w:t>
            </w:r>
            <w:r w:rsidR="00B12401">
              <w:rPr>
                <w:noProof/>
                <w:webHidden/>
              </w:rPr>
              <w:fldChar w:fldCharType="end"/>
            </w:r>
          </w:hyperlink>
        </w:p>
        <w:p w14:paraId="2B720271" w14:textId="7F504385" w:rsidR="00B12401" w:rsidRDefault="00C550B7">
          <w:pPr>
            <w:pStyle w:val="TOC2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2373760" w:history="1">
            <w:r w:rsidR="00B12401" w:rsidRPr="00E77971">
              <w:rPr>
                <w:rStyle w:val="Hyperlink"/>
                <w:noProof/>
              </w:rPr>
              <w:t>Version Generation</w:t>
            </w:r>
            <w:r w:rsidR="00B12401">
              <w:rPr>
                <w:noProof/>
                <w:webHidden/>
              </w:rPr>
              <w:tab/>
            </w:r>
            <w:r w:rsidR="00B12401">
              <w:rPr>
                <w:noProof/>
                <w:webHidden/>
              </w:rPr>
              <w:fldChar w:fldCharType="begin"/>
            </w:r>
            <w:r w:rsidR="00B12401">
              <w:rPr>
                <w:noProof/>
                <w:webHidden/>
              </w:rPr>
              <w:instrText xml:space="preserve"> PAGEREF _Toc82373760 \h </w:instrText>
            </w:r>
            <w:r w:rsidR="00B12401">
              <w:rPr>
                <w:noProof/>
                <w:webHidden/>
              </w:rPr>
            </w:r>
            <w:r w:rsidR="00B12401">
              <w:rPr>
                <w:noProof/>
                <w:webHidden/>
              </w:rPr>
              <w:fldChar w:fldCharType="separate"/>
            </w:r>
            <w:r w:rsidR="00614B47">
              <w:rPr>
                <w:noProof/>
                <w:webHidden/>
              </w:rPr>
              <w:t>11</w:t>
            </w:r>
            <w:r w:rsidR="00B12401">
              <w:rPr>
                <w:noProof/>
                <w:webHidden/>
              </w:rPr>
              <w:fldChar w:fldCharType="end"/>
            </w:r>
          </w:hyperlink>
        </w:p>
        <w:p w14:paraId="4D3DB46E" w14:textId="4FD48297" w:rsidR="006F5DAD" w:rsidRDefault="00231596">
          <w:r>
            <w:fldChar w:fldCharType="end"/>
          </w:r>
        </w:p>
      </w:sdtContent>
    </w:sdt>
    <w:p w14:paraId="533FC2B7" w14:textId="77777777" w:rsidR="004A73BF" w:rsidRPr="008F5522" w:rsidRDefault="004A73BF" w:rsidP="007D5AC1"/>
    <w:p w14:paraId="501DCFC1" w14:textId="77777777" w:rsidR="001175E4" w:rsidRDefault="001175E4">
      <w:pPr>
        <w:spacing w:after="200" w:line="276" w:lineRule="auto"/>
      </w:pPr>
      <w:r>
        <w:br w:type="page"/>
      </w:r>
    </w:p>
    <w:p w14:paraId="22B800D2" w14:textId="77777777" w:rsidR="004A73BF" w:rsidRPr="008F5522" w:rsidRDefault="004A73BF" w:rsidP="007D5AC1"/>
    <w:p w14:paraId="11E92A0F" w14:textId="2FF98249" w:rsidR="00E95DB0" w:rsidRDefault="00E95DB0">
      <w:pPr>
        <w:spacing w:after="200" w:line="276" w:lineRule="auto"/>
        <w:rPr>
          <w:rFonts w:eastAsiaTheme="majorEastAsia" w:cstheme="majorBidi"/>
          <w:b/>
          <w:bCs/>
          <w:color w:val="0070C0"/>
          <w:kern w:val="32"/>
          <w:sz w:val="36"/>
          <w:szCs w:val="32"/>
        </w:rPr>
      </w:pPr>
    </w:p>
    <w:p w14:paraId="08044CBD" w14:textId="3A1B2ADF" w:rsidR="006761F4" w:rsidRDefault="00E95DB0" w:rsidP="002025B9">
      <w:pPr>
        <w:pStyle w:val="MyHeadtitle"/>
      </w:pPr>
      <w:bookmarkStart w:id="6" w:name="_Toc82373741"/>
      <w:r>
        <w:t>Revision History</w:t>
      </w:r>
      <w:bookmarkEnd w:id="6"/>
    </w:p>
    <w:p w14:paraId="075F62A0" w14:textId="3F487F0F" w:rsidR="00E95DB0" w:rsidRDefault="00E95DB0" w:rsidP="002025B9">
      <w:pPr>
        <w:pStyle w:val="MyHeadtitle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7"/>
        <w:gridCol w:w="1984"/>
        <w:gridCol w:w="6297"/>
      </w:tblGrid>
      <w:tr w:rsidR="00E95DB0" w14:paraId="2F9EA2DB" w14:textId="77777777" w:rsidTr="00E95DB0">
        <w:tc>
          <w:tcPr>
            <w:tcW w:w="1447" w:type="dxa"/>
            <w:shd w:val="clear" w:color="auto" w:fill="FFFFFF" w:themeFill="background1"/>
          </w:tcPr>
          <w:p w14:paraId="5E492969" w14:textId="77777777" w:rsidR="00E95DB0" w:rsidRPr="00E95DB0" w:rsidRDefault="00E95DB0" w:rsidP="00E95DB0">
            <w:pPr>
              <w:rPr>
                <w:rStyle w:val="sowc"/>
                <w:b/>
                <w:bCs/>
                <w:szCs w:val="20"/>
              </w:rPr>
            </w:pPr>
            <w:r w:rsidRPr="00E95DB0">
              <w:rPr>
                <w:rStyle w:val="sowc"/>
                <w:b/>
                <w:bCs/>
                <w:szCs w:val="20"/>
              </w:rPr>
              <w:t>Name</w:t>
            </w:r>
          </w:p>
        </w:tc>
        <w:tc>
          <w:tcPr>
            <w:tcW w:w="1984" w:type="dxa"/>
            <w:shd w:val="clear" w:color="auto" w:fill="FFFFFF" w:themeFill="background1"/>
          </w:tcPr>
          <w:p w14:paraId="37C68E17" w14:textId="77777777" w:rsidR="00E95DB0" w:rsidRPr="00E95DB0" w:rsidRDefault="00E95DB0" w:rsidP="00E95DB0">
            <w:pPr>
              <w:rPr>
                <w:rStyle w:val="sowc"/>
                <w:b/>
                <w:bCs/>
                <w:szCs w:val="20"/>
              </w:rPr>
            </w:pPr>
            <w:r w:rsidRPr="00E95DB0">
              <w:rPr>
                <w:rStyle w:val="sowc"/>
                <w:b/>
                <w:bCs/>
                <w:szCs w:val="20"/>
              </w:rPr>
              <w:t>Date</w:t>
            </w:r>
          </w:p>
        </w:tc>
        <w:tc>
          <w:tcPr>
            <w:tcW w:w="6297" w:type="dxa"/>
            <w:shd w:val="clear" w:color="auto" w:fill="FFFFFF" w:themeFill="background1"/>
          </w:tcPr>
          <w:p w14:paraId="5745E63D" w14:textId="77777777" w:rsidR="00E95DB0" w:rsidRPr="00E95DB0" w:rsidRDefault="00E95DB0" w:rsidP="00E95DB0">
            <w:pPr>
              <w:rPr>
                <w:rStyle w:val="sowc"/>
                <w:b/>
                <w:bCs/>
                <w:szCs w:val="20"/>
              </w:rPr>
            </w:pPr>
            <w:r w:rsidRPr="00E95DB0">
              <w:rPr>
                <w:rStyle w:val="sowc"/>
                <w:b/>
                <w:bCs/>
                <w:szCs w:val="20"/>
              </w:rPr>
              <w:t>Remarks</w:t>
            </w:r>
          </w:p>
        </w:tc>
      </w:tr>
      <w:tr w:rsidR="00E95DB0" w14:paraId="30BEF1FC" w14:textId="77777777" w:rsidTr="00E95DB0">
        <w:tc>
          <w:tcPr>
            <w:tcW w:w="1447" w:type="dxa"/>
          </w:tcPr>
          <w:p w14:paraId="73DA663A" w14:textId="77777777" w:rsidR="00E95DB0" w:rsidRPr="00BB1C28" w:rsidRDefault="00E95DB0" w:rsidP="00E95DB0">
            <w:pPr>
              <w:rPr>
                <w:rStyle w:val="sowc"/>
                <w:b/>
                <w:bCs/>
                <w:szCs w:val="20"/>
              </w:rPr>
            </w:pPr>
            <w:r>
              <w:rPr>
                <w:rStyle w:val="sowc"/>
                <w:szCs w:val="20"/>
              </w:rPr>
              <w:t>Lakmal</w:t>
            </w:r>
          </w:p>
        </w:tc>
        <w:tc>
          <w:tcPr>
            <w:tcW w:w="1984" w:type="dxa"/>
          </w:tcPr>
          <w:p w14:paraId="1C90A187" w14:textId="22374F33" w:rsidR="00E95DB0" w:rsidRPr="005A2D12" w:rsidRDefault="00E95DB0" w:rsidP="00E95DB0">
            <w:pPr>
              <w:rPr>
                <w:rStyle w:val="sowc"/>
                <w:szCs w:val="20"/>
              </w:rPr>
            </w:pPr>
            <w:r w:rsidRPr="005A2D12">
              <w:rPr>
                <w:rStyle w:val="sowc"/>
                <w:szCs w:val="20"/>
              </w:rPr>
              <w:t>07</w:t>
            </w:r>
            <w:proofErr w:type="gramStart"/>
            <w:r w:rsidRPr="005A2D12">
              <w:rPr>
                <w:rStyle w:val="sowc"/>
                <w:szCs w:val="20"/>
                <w:vertAlign w:val="superscript"/>
              </w:rPr>
              <w:t>th</w:t>
            </w:r>
            <w:r w:rsidRPr="005A2D12">
              <w:rPr>
                <w:rStyle w:val="sowc"/>
                <w:szCs w:val="20"/>
              </w:rPr>
              <w:t xml:space="preserve">  April</w:t>
            </w:r>
            <w:proofErr w:type="gramEnd"/>
            <w:r w:rsidRPr="005A2D12">
              <w:rPr>
                <w:rStyle w:val="sowc"/>
                <w:szCs w:val="20"/>
              </w:rPr>
              <w:t xml:space="preserve"> 2021</w:t>
            </w:r>
          </w:p>
        </w:tc>
        <w:tc>
          <w:tcPr>
            <w:tcW w:w="6297" w:type="dxa"/>
          </w:tcPr>
          <w:p w14:paraId="73918597" w14:textId="49446119" w:rsidR="00E95DB0" w:rsidRPr="00BB1C28" w:rsidRDefault="00E95DB0" w:rsidP="00E95DB0">
            <w:pPr>
              <w:rPr>
                <w:rStyle w:val="sowc"/>
                <w:b/>
                <w:bCs/>
                <w:szCs w:val="20"/>
              </w:rPr>
            </w:pPr>
            <w:r>
              <w:rPr>
                <w:rStyle w:val="sowc"/>
                <w:szCs w:val="20"/>
              </w:rPr>
              <w:t>Initial Document</w:t>
            </w:r>
          </w:p>
        </w:tc>
      </w:tr>
    </w:tbl>
    <w:p w14:paraId="5B3F3851" w14:textId="7C4B3A32" w:rsidR="00F625FC" w:rsidRDefault="00F625FC" w:rsidP="00CD5A0B"/>
    <w:p w14:paraId="6D048640" w14:textId="77777777" w:rsidR="00F625FC" w:rsidRDefault="00F625FC">
      <w:pPr>
        <w:spacing w:after="200" w:line="276" w:lineRule="auto"/>
        <w:rPr>
          <w:rFonts w:eastAsiaTheme="majorEastAsia" w:cstheme="majorBidi"/>
          <w:b/>
          <w:bCs/>
          <w:color w:val="0070C0"/>
          <w:kern w:val="32"/>
          <w:sz w:val="36"/>
          <w:szCs w:val="32"/>
        </w:rPr>
      </w:pPr>
      <w:r>
        <w:br w:type="page"/>
      </w:r>
    </w:p>
    <w:p w14:paraId="556C613F" w14:textId="084AD3E2" w:rsidR="00E95DB0" w:rsidRDefault="002E0358" w:rsidP="002025B9">
      <w:pPr>
        <w:pStyle w:val="MyHeadtitle"/>
      </w:pPr>
      <w:bookmarkStart w:id="7" w:name="_Toc82373742"/>
      <w:r>
        <w:lastRenderedPageBreak/>
        <w:t>Purpose</w:t>
      </w:r>
      <w:bookmarkEnd w:id="7"/>
      <w:r>
        <w:t xml:space="preserve"> </w:t>
      </w:r>
    </w:p>
    <w:p w14:paraId="314B488E" w14:textId="31B56347" w:rsidR="00E95DB0" w:rsidRDefault="002E0358" w:rsidP="00E95DB0">
      <w:r>
        <w:t xml:space="preserve">Purpose of this document is to explain the master data behavior of the PBA system and how those relate to </w:t>
      </w:r>
      <w:proofErr w:type="spellStart"/>
      <w:r>
        <w:t>motorsizer</w:t>
      </w:r>
      <w:proofErr w:type="spellEnd"/>
      <w:r w:rsidR="005044CE">
        <w:t xml:space="preserve"> </w:t>
      </w:r>
      <w:proofErr w:type="spellStart"/>
      <w:r w:rsidR="005044CE">
        <w:t>fuctions</w:t>
      </w:r>
      <w:proofErr w:type="spellEnd"/>
      <w:r>
        <w:t>.</w:t>
      </w:r>
    </w:p>
    <w:p w14:paraId="1E31F547" w14:textId="16AE637A" w:rsidR="005044CE" w:rsidRDefault="005044CE" w:rsidP="00E95DB0"/>
    <w:p w14:paraId="30409534" w14:textId="6B62CF6D" w:rsidR="00794E1E" w:rsidRDefault="005044CE" w:rsidP="00794E1E">
      <w:pPr>
        <w:pStyle w:val="Heading1"/>
      </w:pPr>
      <w:bookmarkStart w:id="8" w:name="_Toc82373743"/>
      <w:r>
        <w:t>Masters</w:t>
      </w:r>
      <w:bookmarkEnd w:id="8"/>
    </w:p>
    <w:p w14:paraId="48BC6E0D" w14:textId="1341E530" w:rsidR="00794E1E" w:rsidRDefault="00794E1E" w:rsidP="00794E1E">
      <w:r>
        <w:t xml:space="preserve">In this section will </w:t>
      </w:r>
      <w:proofErr w:type="spellStart"/>
      <w:r>
        <w:t>exapllain</w:t>
      </w:r>
      <w:proofErr w:type="spellEnd"/>
      <w:r>
        <w:t xml:space="preserve"> use of fields from the master. This will not include the business related </w:t>
      </w:r>
      <w:proofErr w:type="spellStart"/>
      <w:r>
        <w:t>paraeters</w:t>
      </w:r>
      <w:proofErr w:type="spellEnd"/>
      <w:r w:rsidR="005C19C9">
        <w:t xml:space="preserve">. However, this will explain the fields that has an impact on motor sizer </w:t>
      </w:r>
      <w:proofErr w:type="spellStart"/>
      <w:r w:rsidR="005C19C9">
        <w:t>fuctntionality</w:t>
      </w:r>
      <w:proofErr w:type="spellEnd"/>
      <w:r w:rsidR="005C19C9">
        <w:t>.</w:t>
      </w:r>
      <w:r w:rsidR="004B0374">
        <w:t xml:space="preserve"> </w:t>
      </w:r>
      <w:proofErr w:type="spellStart"/>
      <w:r w:rsidR="004B0374">
        <w:t>Pleas</w:t>
      </w:r>
      <w:proofErr w:type="spellEnd"/>
      <w:r w:rsidR="004B0374">
        <w:t xml:space="preserve"> note that masters can be accessed only by the application registered users only. Other users will be considered as Guest users and will have access only to motor sizer.</w:t>
      </w:r>
    </w:p>
    <w:p w14:paraId="5A803DEE" w14:textId="04D4C6A1" w:rsidR="00CB2C78" w:rsidRDefault="00CB2C78" w:rsidP="00794E1E"/>
    <w:p w14:paraId="71D4C8EE" w14:textId="2AC3103D" w:rsidR="00CB2C78" w:rsidRDefault="00CB2C78" w:rsidP="00CB2C78">
      <w:pPr>
        <w:pStyle w:val="Heading2"/>
      </w:pPr>
      <w:bookmarkStart w:id="9" w:name="_Toc82373744"/>
      <w:r>
        <w:t>Common Component</w:t>
      </w:r>
      <w:bookmarkEnd w:id="9"/>
      <w:r>
        <w:t xml:space="preserve"> </w:t>
      </w:r>
    </w:p>
    <w:p w14:paraId="1852B37A" w14:textId="30ABAF9B" w:rsidR="00CB2C78" w:rsidRDefault="00CB2C78" w:rsidP="00CB2C78">
      <w:r>
        <w:t>Below is the setup for</w:t>
      </w:r>
      <w:r w:rsidR="00CA395C">
        <w:t xml:space="preserve"> </w:t>
      </w:r>
      <w:r>
        <w:t>every master</w:t>
      </w:r>
      <w:r w:rsidR="00CA395C">
        <w:t xml:space="preserve"> which shares the uniform design. </w:t>
      </w:r>
    </w:p>
    <w:p w14:paraId="457CAB0B" w14:textId="4C0479E3" w:rsidR="00CA395C" w:rsidRDefault="00CA395C" w:rsidP="00CB2C78"/>
    <w:p w14:paraId="62C4CDE8" w14:textId="5A6C5911" w:rsidR="00CA395C" w:rsidRDefault="00DE7DF3" w:rsidP="00CB2C7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C1557E" wp14:editId="658E4822">
                <wp:simplePos x="0" y="0"/>
                <wp:positionH relativeFrom="column">
                  <wp:posOffset>5880735</wp:posOffset>
                </wp:positionH>
                <wp:positionV relativeFrom="paragraph">
                  <wp:posOffset>44392</wp:posOffset>
                </wp:positionV>
                <wp:extent cx="465455" cy="424180"/>
                <wp:effectExtent l="19050" t="19050" r="10795" b="13970"/>
                <wp:wrapNone/>
                <wp:docPr id="27" name="Decago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424180"/>
                        </a:xfrm>
                        <a:prstGeom prst="decag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F4AF49" w14:textId="091CC746" w:rsidR="00DE7DF3" w:rsidRPr="00894FA4" w:rsidRDefault="003A2E0B" w:rsidP="00DE7DF3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1557E" id="Decagon 27" o:spid="_x0000_s1027" style="position:absolute;margin-left:463.05pt;margin-top:3.5pt;width:36.65pt;height:33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4241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" adj="-11796480,,5400" path="m,212090l44447,81011,160811,,304644,,421008,81011r44447,131079l421008,343169,304644,424180r-143833,l44447,343169,,212090xe" fillcolor="#72a376 [3204]" strokecolor="#365338 [1604]" strokeweight="3pt">
                <v:stroke joinstyle="miter"/>
                <v:formulas/>
                <v:path arrowok="t" o:connecttype="custom" o:connectlocs="0,212090;44447,81011;160811,0;304644,0;421008,81011;465455,212090;421008,343169;304644,424180;160811,424180;44447,343169;0,212090" o:connectangles="0,0,0,0,0,0,0,0,0,0,0" textboxrect="0,0,465455,424180"/>
                <v:textbox>
                  <w:txbxContent>
                    <w:p w14:paraId="2CF4AF49" w14:textId="091CC746" w:rsidR="00DE7DF3" w:rsidRPr="00894FA4" w:rsidRDefault="003A2E0B" w:rsidP="00DE7DF3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906E32" wp14:editId="09A1D94A">
                <wp:simplePos x="0" y="0"/>
                <wp:positionH relativeFrom="column">
                  <wp:posOffset>5699125</wp:posOffset>
                </wp:positionH>
                <wp:positionV relativeFrom="paragraph">
                  <wp:posOffset>151072</wp:posOffset>
                </wp:positionV>
                <wp:extent cx="154940" cy="228600"/>
                <wp:effectExtent l="57150" t="38100" r="16510" b="114300"/>
                <wp:wrapNone/>
                <wp:docPr id="21" name="Right Brac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22860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807F8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1" o:spid="_x0000_s1026" type="#_x0000_t88" style="position:absolute;margin-left:448.75pt;margin-top:11.9pt;width:12.2pt;height:1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" adj="1220" strokecolor="#72a376 [3204]" strokeweight="3pt">
                <v:shadow on="t" color="black" opacity="28270f" origin=",.5" offset="0,3pt"/>
              </v:shape>
            </w:pict>
          </mc:Fallback>
        </mc:AlternateContent>
      </w:r>
      <w:r w:rsidR="00894FA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945322" wp14:editId="7BD8F0F0">
                <wp:simplePos x="0" y="0"/>
                <wp:positionH relativeFrom="column">
                  <wp:posOffset>2333308</wp:posOffset>
                </wp:positionH>
                <wp:positionV relativeFrom="paragraph">
                  <wp:posOffset>1461510</wp:posOffset>
                </wp:positionV>
                <wp:extent cx="249039" cy="2787249"/>
                <wp:effectExtent l="64452" t="11748" r="63183" b="120332"/>
                <wp:wrapNone/>
                <wp:docPr id="10" name="Right Brac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9039" cy="2787249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5437F" id="Right Brace 10" o:spid="_x0000_s1026" type="#_x0000_t88" style="position:absolute;margin-left:183.75pt;margin-top:115.1pt;width:19.6pt;height:219.4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" adj="161" strokecolor="#72a376 [3204]" strokeweight="3pt">
                <v:shadow on="t" color="black" opacity="28270f" origin=",.5" offset="0,3pt"/>
              </v:shape>
            </w:pict>
          </mc:Fallback>
        </mc:AlternateContent>
      </w:r>
      <w:r w:rsidR="00894FA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EEC0C9" wp14:editId="18C504E6">
                <wp:simplePos x="0" y="0"/>
                <wp:positionH relativeFrom="column">
                  <wp:posOffset>386453</wp:posOffset>
                </wp:positionH>
                <wp:positionV relativeFrom="paragraph">
                  <wp:posOffset>2362980</wp:posOffset>
                </wp:positionV>
                <wp:extent cx="249039" cy="982345"/>
                <wp:effectExtent l="52387" t="23813" r="51118" b="108267"/>
                <wp:wrapNone/>
                <wp:docPr id="6" name="Righ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9039" cy="982345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28934D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6" o:spid="_x0000_s1026" type="#_x0000_t88" style="position:absolute;margin-left:30.45pt;margin-top:186.05pt;width:19.6pt;height:77.35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" adj="456" strokecolor="#72a376 [3204]" strokeweight="3pt">
                <v:shadow on="t" color="black" opacity="28270f" origin=",.5" offset="0,3pt"/>
              </v:shape>
            </w:pict>
          </mc:Fallback>
        </mc:AlternateContent>
      </w:r>
      <w:r w:rsidR="00CA395C">
        <w:rPr>
          <w:noProof/>
        </w:rPr>
        <w:drawing>
          <wp:inline distT="0" distB="0" distL="0" distR="0" wp14:anchorId="39CD6BD8" wp14:editId="28F937A6">
            <wp:extent cx="5700206" cy="273627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3793" cy="2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16A7" w14:textId="63B2AF2E" w:rsidR="00CA395C" w:rsidRDefault="00CA395C" w:rsidP="00CB2C78"/>
    <w:p w14:paraId="45C25A06" w14:textId="3E92FFEE" w:rsidR="00CA395C" w:rsidRDefault="00894FA4" w:rsidP="00CB2C78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D85153" wp14:editId="3DAD40E2">
                <wp:simplePos x="0" y="0"/>
                <wp:positionH relativeFrom="column">
                  <wp:posOffset>2230120</wp:posOffset>
                </wp:positionH>
                <wp:positionV relativeFrom="paragraph">
                  <wp:posOffset>109278</wp:posOffset>
                </wp:positionV>
                <wp:extent cx="465455" cy="424180"/>
                <wp:effectExtent l="19050" t="19050" r="10795" b="13970"/>
                <wp:wrapNone/>
                <wp:docPr id="20" name="Decago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424180"/>
                        </a:xfrm>
                        <a:prstGeom prst="decag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1D0279" w14:textId="3DACA8F3" w:rsidR="00894FA4" w:rsidRPr="00894FA4" w:rsidRDefault="003A2E0B" w:rsidP="00894FA4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85153" id="Decagon 20" o:spid="_x0000_s1028" style="position:absolute;margin-left:175.6pt;margin-top:8.6pt;width:36.65pt;height:33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4241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" adj="-11796480,,5400" path="m,212090l44447,81011,160811,,304644,,421008,81011r44447,131079l421008,343169,304644,424180r-143833,l44447,343169,,212090xe" fillcolor="#72a376 [3204]" strokecolor="#365338 [1604]" strokeweight="3pt">
                <v:stroke joinstyle="miter"/>
                <v:formulas/>
                <v:path arrowok="t" o:connecttype="custom" o:connectlocs="0,212090;44447,81011;160811,0;304644,0;421008,81011;465455,212090;421008,343169;304644,424180;160811,424180;44447,343169;0,212090" o:connectangles="0,0,0,0,0,0,0,0,0,0,0" textboxrect="0,0,465455,424180"/>
                <v:textbox>
                  <w:txbxContent>
                    <w:p w14:paraId="551D0279" w14:textId="3DACA8F3" w:rsidR="00894FA4" w:rsidRPr="00894FA4" w:rsidRDefault="003A2E0B" w:rsidP="00894FA4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52AF21" wp14:editId="42B99FBD">
                <wp:simplePos x="0" y="0"/>
                <wp:positionH relativeFrom="column">
                  <wp:posOffset>274378</wp:posOffset>
                </wp:positionH>
                <wp:positionV relativeFrom="paragraph">
                  <wp:posOffset>106680</wp:posOffset>
                </wp:positionV>
                <wp:extent cx="465859" cy="424295"/>
                <wp:effectExtent l="19050" t="19050" r="10795" b="13970"/>
                <wp:wrapNone/>
                <wp:docPr id="7" name="Decago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859" cy="424295"/>
                        </a:xfrm>
                        <a:prstGeom prst="decag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65B390" w14:textId="2AA9FD17" w:rsidR="00894FA4" w:rsidRPr="00894FA4" w:rsidRDefault="003A2E0B" w:rsidP="00894FA4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2AF21" id="Decagon 7" o:spid="_x0000_s1029" style="position:absolute;margin-left:21.6pt;margin-top:8.4pt;width:36.7pt;height:33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859,4242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" adj="-11796480,,5400" path="m,212148l44486,81033,160950,,304909,,421373,81033r44486,131115l421373,343262,304909,424295r-143959,l44486,343262,,212148xe" fillcolor="#72a376 [3204]" strokecolor="#365338 [1604]" strokeweight="3pt">
                <v:stroke joinstyle="miter"/>
                <v:formulas/>
                <v:path arrowok="t" o:connecttype="custom" o:connectlocs="0,212148;44486,81033;160950,0;304909,0;421373,81033;465859,212148;421373,343262;304909,424295;160950,424295;44486,343262;0,212148" o:connectangles="0,0,0,0,0,0,0,0,0,0,0" textboxrect="0,0,465859,424295"/>
                <v:textbox>
                  <w:txbxContent>
                    <w:p w14:paraId="5E65B390" w14:textId="2AA9FD17" w:rsidR="00894FA4" w:rsidRPr="00894FA4" w:rsidRDefault="003A2E0B" w:rsidP="00894FA4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08AA90E6" w14:textId="369CF5EB" w:rsidR="00894FA4" w:rsidRDefault="00894FA4" w:rsidP="00CB2C78"/>
    <w:p w14:paraId="1B32922A" w14:textId="769B2A63" w:rsidR="00DE7DF3" w:rsidRDefault="00DE7DF3" w:rsidP="004F6706"/>
    <w:p w14:paraId="39B614B9" w14:textId="5959A626" w:rsidR="00BC02A2" w:rsidRDefault="00BC02A2" w:rsidP="00BC02A2"/>
    <w:p w14:paraId="5F47DB4A" w14:textId="62B49DC4" w:rsidR="004F6706" w:rsidRDefault="004F6706" w:rsidP="00BC02A2"/>
    <w:p w14:paraId="46155A05" w14:textId="77777777" w:rsidR="004F6706" w:rsidRPr="00BC02A2" w:rsidRDefault="004F6706" w:rsidP="00BC02A2"/>
    <w:p w14:paraId="5E66E671" w14:textId="4B1B03AE" w:rsidR="00BC02A2" w:rsidRDefault="00BC02A2" w:rsidP="00BC02A2">
      <w:pPr>
        <w:pStyle w:val="ListParagraph"/>
        <w:numPr>
          <w:ilvl w:val="0"/>
          <w:numId w:val="25"/>
        </w:numPr>
      </w:pPr>
      <w:r>
        <w:t>Master Data Grid</w:t>
      </w:r>
    </w:p>
    <w:p w14:paraId="2CA374DD" w14:textId="57672818" w:rsidR="00BC02A2" w:rsidRDefault="00BC02A2" w:rsidP="00BC02A2">
      <w:pPr>
        <w:pStyle w:val="ListParagraph"/>
        <w:numPr>
          <w:ilvl w:val="0"/>
          <w:numId w:val="25"/>
        </w:numPr>
      </w:pPr>
      <w:r>
        <w:t xml:space="preserve">Detail Section </w:t>
      </w:r>
    </w:p>
    <w:p w14:paraId="15C706C6" w14:textId="0C04270F" w:rsidR="00BC02A2" w:rsidRDefault="00BC02A2" w:rsidP="00BC02A2">
      <w:pPr>
        <w:pStyle w:val="ListParagraph"/>
        <w:numPr>
          <w:ilvl w:val="0"/>
          <w:numId w:val="25"/>
        </w:numPr>
      </w:pPr>
      <w:r>
        <w:t>Search</w:t>
      </w:r>
      <w:r w:rsidR="00340D39">
        <w:t xml:space="preserve"> (Optional)</w:t>
      </w:r>
      <w:r>
        <w:t xml:space="preserve"> and</w:t>
      </w:r>
      <w:r w:rsidR="00340D39">
        <w:t xml:space="preserve"> Data</w:t>
      </w:r>
      <w:r>
        <w:t xml:space="preserve"> Manipulation.</w:t>
      </w:r>
    </w:p>
    <w:p w14:paraId="005C75FD" w14:textId="17D19D9B" w:rsidR="00B16F32" w:rsidRDefault="00B16F32" w:rsidP="00B16F32"/>
    <w:p w14:paraId="55E562B6" w14:textId="625E0C65" w:rsidR="00340D39" w:rsidRDefault="00340D39" w:rsidP="00340D39">
      <w:pPr>
        <w:pStyle w:val="Heading3"/>
      </w:pPr>
      <w:bookmarkStart w:id="10" w:name="_Toc82373745"/>
      <w:r>
        <w:t>Master Data grid</w:t>
      </w:r>
      <w:bookmarkEnd w:id="10"/>
    </w:p>
    <w:p w14:paraId="623DA5BE" w14:textId="7A52F52D" w:rsidR="00767E34" w:rsidRDefault="00340D39" w:rsidP="00340D39">
      <w:r>
        <w:t xml:space="preserve">Master data grid fetch all the records </w:t>
      </w:r>
      <w:r w:rsidR="003A2E0B">
        <w:t xml:space="preserve">from the relevant master data and when one record selected then relevant master details will be loaded </w:t>
      </w:r>
      <w:r w:rsidR="00767E34">
        <w:t xml:space="preserve">to the Detail section. </w:t>
      </w:r>
    </w:p>
    <w:p w14:paraId="6D560DDE" w14:textId="24010D47" w:rsidR="00767E34" w:rsidRDefault="00767E34" w:rsidP="00767E34">
      <w:pPr>
        <w:pStyle w:val="Heading3"/>
      </w:pPr>
      <w:bookmarkStart w:id="11" w:name="_Toc82373746"/>
      <w:r>
        <w:t>Detail Section</w:t>
      </w:r>
      <w:bookmarkEnd w:id="11"/>
    </w:p>
    <w:p w14:paraId="5E5D26E2" w14:textId="2F9FC216" w:rsidR="00767E34" w:rsidRDefault="00767E34" w:rsidP="00340D39">
      <w:proofErr w:type="spellStart"/>
      <w:r>
        <w:t>Deatail</w:t>
      </w:r>
      <w:proofErr w:type="spellEnd"/>
      <w:r>
        <w:t xml:space="preserve"> section loads the selected master and allows the user to edit the data. </w:t>
      </w:r>
    </w:p>
    <w:p w14:paraId="62057C28" w14:textId="77777777" w:rsidR="00767E34" w:rsidRDefault="00767E34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br w:type="page"/>
      </w:r>
    </w:p>
    <w:p w14:paraId="1A2F61A0" w14:textId="44D95E5A" w:rsidR="00767E34" w:rsidRDefault="00767E34" w:rsidP="00767E34">
      <w:pPr>
        <w:pStyle w:val="Heading3"/>
      </w:pPr>
      <w:bookmarkStart w:id="12" w:name="_Toc82373747"/>
      <w:r>
        <w:lastRenderedPageBreak/>
        <w:t>Search (Optional) and Data Manipulation.</w:t>
      </w:r>
      <w:bookmarkEnd w:id="12"/>
    </w:p>
    <w:p w14:paraId="51B88A55" w14:textId="068B3240" w:rsidR="00767E34" w:rsidRDefault="00767E34" w:rsidP="00340D39">
      <w:r>
        <w:t xml:space="preserve">Search section can be used to filter the master data grid using given parameters. </w:t>
      </w:r>
      <w:r w:rsidR="00275D8C">
        <w:t xml:space="preserve">Search function doesn’t include in all the masters. Masters with limited number of records do not </w:t>
      </w:r>
      <w:proofErr w:type="gramStart"/>
      <w:r w:rsidR="00275D8C">
        <w:t>equipped</w:t>
      </w:r>
      <w:proofErr w:type="gramEnd"/>
      <w:r w:rsidR="00275D8C">
        <w:t xml:space="preserve"> with this features.</w:t>
      </w:r>
    </w:p>
    <w:p w14:paraId="18E5F706" w14:textId="04C91C8D" w:rsidR="00767E34" w:rsidRDefault="00767E34" w:rsidP="00340D39">
      <w:r>
        <w:rPr>
          <w:noProof/>
        </w:rPr>
        <w:drawing>
          <wp:anchor distT="0" distB="0" distL="114300" distR="114300" simplePos="0" relativeHeight="251668480" behindDoc="0" locked="0" layoutInCell="1" allowOverlap="1" wp14:anchorId="69E45728" wp14:editId="1C3D3C09">
            <wp:simplePos x="0" y="0"/>
            <wp:positionH relativeFrom="column">
              <wp:posOffset>4391891</wp:posOffset>
            </wp:positionH>
            <wp:positionV relativeFrom="paragraph">
              <wp:posOffset>96982</wp:posOffset>
            </wp:positionV>
            <wp:extent cx="933450" cy="3619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1E73C" w14:textId="04980E58" w:rsidR="00767E34" w:rsidRPr="00B16F32" w:rsidRDefault="00767E34" w:rsidP="00340D39"/>
    <w:p w14:paraId="3C854936" w14:textId="4695650D" w:rsidR="00735995" w:rsidRDefault="00735995" w:rsidP="00735995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2920BB" wp14:editId="257E3B21">
                <wp:simplePos x="0" y="0"/>
                <wp:positionH relativeFrom="column">
                  <wp:posOffset>5294053</wp:posOffset>
                </wp:positionH>
                <wp:positionV relativeFrom="paragraph">
                  <wp:posOffset>374015</wp:posOffset>
                </wp:positionV>
                <wp:extent cx="659765" cy="257810"/>
                <wp:effectExtent l="19050" t="19050" r="26035" b="279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2578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A4275" w14:textId="0CE486A0" w:rsidR="00735995" w:rsidRPr="00735995" w:rsidRDefault="00735995" w:rsidP="00735995">
                            <w:pPr>
                              <w:jc w:val="center"/>
                              <w:rPr>
                                <w:color w:val="000000" w:themeColor="text1"/>
                                <w:lang w:val="en-SG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920BB" id="Rectangle 13" o:spid="_x0000_s1030" style="position:absolute;margin-left:416.85pt;margin-top:29.45pt;width:51.95pt;height:20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" filled="f" strokecolor="#365338 [1604]" strokeweight="3pt">
                <v:textbox>
                  <w:txbxContent>
                    <w:p w14:paraId="48EA4275" w14:textId="0CE486A0" w:rsidR="00735995" w:rsidRPr="00735995" w:rsidRDefault="00735995" w:rsidP="00735995">
                      <w:pPr>
                        <w:jc w:val="center"/>
                        <w:rPr>
                          <w:color w:val="000000" w:themeColor="text1"/>
                          <w:lang w:val="en-SG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>Delete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76FFB8" wp14:editId="3AD03964">
                <wp:simplePos x="0" y="0"/>
                <wp:positionH relativeFrom="column">
                  <wp:posOffset>4591685</wp:posOffset>
                </wp:positionH>
                <wp:positionV relativeFrom="paragraph">
                  <wp:posOffset>390583</wp:posOffset>
                </wp:positionV>
                <wp:extent cx="548640" cy="257810"/>
                <wp:effectExtent l="19050" t="19050" r="22860" b="279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578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9648F2" w14:textId="37C9846E" w:rsidR="00735995" w:rsidRPr="00735995" w:rsidRDefault="00735995" w:rsidP="00735995">
                            <w:pPr>
                              <w:jc w:val="center"/>
                              <w:rPr>
                                <w:color w:val="000000" w:themeColor="text1"/>
                                <w:lang w:val="en-SG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6FFB8" id="Rectangle 12" o:spid="_x0000_s1031" style="position:absolute;margin-left:361.55pt;margin-top:30.75pt;width:43.2pt;height:20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" filled="f" strokecolor="#365338 [1604]" strokeweight="3pt">
                <v:textbox>
                  <w:txbxContent>
                    <w:p w14:paraId="449648F2" w14:textId="37C9846E" w:rsidR="00735995" w:rsidRPr="00735995" w:rsidRDefault="00735995" w:rsidP="00735995">
                      <w:pPr>
                        <w:jc w:val="center"/>
                        <w:rPr>
                          <w:color w:val="000000" w:themeColor="text1"/>
                          <w:lang w:val="en-SG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>Add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96E9EC" wp14:editId="70C33663">
                <wp:simplePos x="0" y="0"/>
                <wp:positionH relativeFrom="column">
                  <wp:posOffset>3807460</wp:posOffset>
                </wp:positionH>
                <wp:positionV relativeFrom="paragraph">
                  <wp:posOffset>380423</wp:posOffset>
                </wp:positionV>
                <wp:extent cx="548640" cy="257810"/>
                <wp:effectExtent l="19050" t="19050" r="22860" b="279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578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10DF2C" w14:textId="1DEC04E4" w:rsidR="00735995" w:rsidRPr="00735995" w:rsidRDefault="00735995" w:rsidP="00735995">
                            <w:pPr>
                              <w:jc w:val="center"/>
                              <w:rPr>
                                <w:color w:val="000000" w:themeColor="text1"/>
                                <w:lang w:val="en-SG"/>
                              </w:rPr>
                            </w:pPr>
                            <w:r w:rsidRPr="00735995">
                              <w:rPr>
                                <w:color w:val="000000" w:themeColor="text1"/>
                                <w:lang w:val="en-SG"/>
                              </w:rPr>
                              <w:t>Save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6E9EC" id="Rectangle 11" o:spid="_x0000_s1032" style="position:absolute;margin-left:299.8pt;margin-top:29.95pt;width:43.2pt;height:20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" filled="f" strokecolor="#365338 [1604]" strokeweight="3pt">
                <v:textbox>
                  <w:txbxContent>
                    <w:p w14:paraId="1110DF2C" w14:textId="1DEC04E4" w:rsidR="00735995" w:rsidRPr="00735995" w:rsidRDefault="00735995" w:rsidP="00735995">
                      <w:pPr>
                        <w:jc w:val="center"/>
                        <w:rPr>
                          <w:color w:val="000000" w:themeColor="text1"/>
                          <w:lang w:val="en-SG"/>
                        </w:rPr>
                      </w:pPr>
                      <w:r w:rsidRPr="00735995">
                        <w:rPr>
                          <w:color w:val="000000" w:themeColor="text1"/>
                          <w:lang w:val="en-SG"/>
                        </w:rPr>
                        <w:t>Save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964C294" wp14:editId="078E4D09">
                <wp:simplePos x="0" y="0"/>
                <wp:positionH relativeFrom="column">
                  <wp:posOffset>5325342</wp:posOffset>
                </wp:positionH>
                <wp:positionV relativeFrom="paragraph">
                  <wp:posOffset>106679</wp:posOffset>
                </wp:positionV>
                <wp:extent cx="285750" cy="222827"/>
                <wp:effectExtent l="57150" t="38100" r="57150" b="1206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228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EBB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419.3pt;margin-top:8.4pt;width:22.5pt;height:17.5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" strokecolor="#72a376 [3204]" strokeweight="3pt">
                <v:stroke endarrow="block"/>
                <v:shadow on="t" color="black" opacity="28270f" origin=",.5" offset="0,3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785782" wp14:editId="6FCDB313">
                <wp:simplePos x="0" y="0"/>
                <wp:positionH relativeFrom="column">
                  <wp:posOffset>4862253</wp:posOffset>
                </wp:positionH>
                <wp:positionV relativeFrom="paragraph">
                  <wp:posOffset>130175</wp:posOffset>
                </wp:positionV>
                <wp:extent cx="0" cy="195696"/>
                <wp:effectExtent l="76200" t="38100" r="76200" b="9017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956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C2BAE" id="Straight Arrow Connector 15" o:spid="_x0000_s1026" type="#_x0000_t32" style="position:absolute;margin-left:382.85pt;margin-top:10.25pt;width:0;height:15.4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" strokecolor="#72a376 [3204]" strokeweight="3pt">
                <v:stroke endarrow="block"/>
                <v:shadow on="t" color="black" opacity="28270f" origin=",.5" offset="0,3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4AE898" wp14:editId="1F320AB0">
                <wp:simplePos x="0" y="0"/>
                <wp:positionH relativeFrom="column">
                  <wp:posOffset>4107873</wp:posOffset>
                </wp:positionH>
                <wp:positionV relativeFrom="paragraph">
                  <wp:posOffset>85898</wp:posOffset>
                </wp:positionV>
                <wp:extent cx="284018" cy="254577"/>
                <wp:effectExtent l="76200" t="38100" r="40005" b="1079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018" cy="2545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CE9935" id="Straight Arrow Connector 14" o:spid="_x0000_s1026" type="#_x0000_t32" style="position:absolute;margin-left:323.45pt;margin-top:6.75pt;width:22.35pt;height:20.0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" strokecolor="#72a376 [3204]" strokeweight="3pt">
                <v:stroke endarrow="block"/>
                <v:shadow on="t" color="black" opacity="28270f" origin=",.5" offset="0,3pt"/>
              </v:shape>
            </w:pict>
          </mc:Fallback>
        </mc:AlternateContent>
      </w:r>
      <w:r>
        <w:t>Save</w:t>
      </w:r>
    </w:p>
    <w:p w14:paraId="09E6E2C5" w14:textId="77777777" w:rsidR="00275D8C" w:rsidRDefault="00735995" w:rsidP="00735995">
      <w:r>
        <w:t>Save button affect the changes</w:t>
      </w:r>
      <w:r w:rsidR="00275D8C">
        <w:t xml:space="preserve"> to the </w:t>
      </w:r>
      <w:proofErr w:type="gramStart"/>
      <w:r w:rsidR="00275D8C">
        <w:t xml:space="preserve">database </w:t>
      </w:r>
      <w:r>
        <w:t xml:space="preserve"> done</w:t>
      </w:r>
      <w:proofErr w:type="gramEnd"/>
      <w:r>
        <w:t xml:space="preserve"> in </w:t>
      </w:r>
    </w:p>
    <w:p w14:paraId="6CFA7B7B" w14:textId="42D53F36" w:rsidR="00735995" w:rsidRDefault="00735995" w:rsidP="00735995">
      <w:r>
        <w:t>the detail section</w:t>
      </w:r>
      <w:r w:rsidR="00275D8C">
        <w:t>.</w:t>
      </w:r>
      <w:r>
        <w:t xml:space="preserve"> </w:t>
      </w:r>
    </w:p>
    <w:p w14:paraId="3C35E4C7" w14:textId="383D6CCF" w:rsidR="00735995" w:rsidRDefault="00735995" w:rsidP="00735995">
      <w:r>
        <w:t>I</w:t>
      </w:r>
      <w:r w:rsidR="00275D8C">
        <w:t xml:space="preserve">f it’s a new </w:t>
      </w:r>
      <w:proofErr w:type="gramStart"/>
      <w:r w:rsidR="00275D8C">
        <w:t>record</w:t>
      </w:r>
      <w:proofErr w:type="gramEnd"/>
      <w:r w:rsidR="00275D8C">
        <w:t xml:space="preserve"> then it will insert the record to the database else it will update the existing record. </w:t>
      </w:r>
    </w:p>
    <w:p w14:paraId="68543A01" w14:textId="3AA5687A" w:rsidR="00275D8C" w:rsidRDefault="00275D8C" w:rsidP="00275D8C">
      <w:pPr>
        <w:pStyle w:val="Heading4"/>
      </w:pPr>
      <w:r>
        <w:t xml:space="preserve">Add </w:t>
      </w:r>
    </w:p>
    <w:p w14:paraId="6B5BFBCC" w14:textId="77777777" w:rsidR="00DB7369" w:rsidRDefault="00DB7369" w:rsidP="00735995">
      <w:r>
        <w:t>Add new record to the master</w:t>
      </w:r>
    </w:p>
    <w:p w14:paraId="254342B1" w14:textId="4ED2F767" w:rsidR="00767E34" w:rsidRDefault="00DB7369" w:rsidP="00DB7369">
      <w:pPr>
        <w:pStyle w:val="Heading4"/>
      </w:pPr>
      <w:r>
        <w:t xml:space="preserve">Delete  </w:t>
      </w:r>
    </w:p>
    <w:p w14:paraId="7620A028" w14:textId="144633AF" w:rsidR="00767E34" w:rsidRDefault="00DB7369" w:rsidP="00735995">
      <w:r>
        <w:t>Delete the master record in the detail section.</w:t>
      </w:r>
    </w:p>
    <w:p w14:paraId="64398E33" w14:textId="77777777" w:rsidR="00F9146F" w:rsidRDefault="00F9146F" w:rsidP="00735995"/>
    <w:p w14:paraId="733BA8E4" w14:textId="65EB84BF" w:rsidR="007B7C2C" w:rsidRDefault="007B7C2C" w:rsidP="007B7C2C">
      <w:pPr>
        <w:pStyle w:val="Heading2"/>
      </w:pPr>
      <w:bookmarkStart w:id="13" w:name="_Toc82373748"/>
      <w:r>
        <w:t>Motor Category</w:t>
      </w:r>
      <w:bookmarkEnd w:id="13"/>
    </w:p>
    <w:p w14:paraId="2433FD3B" w14:textId="39F3BD97" w:rsidR="002E0358" w:rsidRDefault="00794E1E" w:rsidP="00E95DB0">
      <w:r>
        <w:t xml:space="preserve">Motor Category master holds the motor </w:t>
      </w:r>
      <w:proofErr w:type="spellStart"/>
      <w:r>
        <w:t>categrories</w:t>
      </w:r>
      <w:proofErr w:type="spellEnd"/>
      <w:r>
        <w:t>.</w:t>
      </w:r>
      <w:r w:rsidR="005C19C9">
        <w:t xml:space="preserve"> </w:t>
      </w:r>
    </w:p>
    <w:p w14:paraId="56BD209F" w14:textId="77777777" w:rsidR="004A419B" w:rsidRDefault="004A419B" w:rsidP="00E95DB0"/>
    <w:p w14:paraId="74FA091A" w14:textId="0EF1AD7E" w:rsidR="005C19C9" w:rsidRDefault="00F2555B" w:rsidP="00E95DB0">
      <w:r>
        <w:rPr>
          <w:noProof/>
        </w:rPr>
        <w:drawing>
          <wp:inline distT="0" distB="0" distL="0" distR="0" wp14:anchorId="68996F85" wp14:editId="67AACC1B">
            <wp:extent cx="6645910" cy="24936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D2B3" w14:textId="2396745A" w:rsidR="003743B6" w:rsidRDefault="003743B6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7AAF5880" w14:textId="77777777" w:rsidR="00DB406C" w:rsidRDefault="00DB406C" w:rsidP="00CB2C78">
      <w:pPr>
        <w:pStyle w:val="Heading3"/>
      </w:pPr>
    </w:p>
    <w:p w14:paraId="2E0B4539" w14:textId="77777777" w:rsidR="00DB406C" w:rsidRDefault="00DB406C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br w:type="page"/>
      </w:r>
    </w:p>
    <w:p w14:paraId="4F070547" w14:textId="33E3323E" w:rsidR="005C19C9" w:rsidRDefault="005C19C9" w:rsidP="00CB2C78">
      <w:pPr>
        <w:pStyle w:val="Heading3"/>
      </w:pPr>
      <w:bookmarkStart w:id="14" w:name="_Toc82373749"/>
      <w:r>
        <w:lastRenderedPageBreak/>
        <w:t>Usage of Fields</w:t>
      </w:r>
      <w:bookmarkEnd w:id="14"/>
      <w:r>
        <w:t xml:space="preserve"> </w:t>
      </w:r>
    </w:p>
    <w:p w14:paraId="21B98224" w14:textId="77777777" w:rsidR="00F2555B" w:rsidRPr="00F2555B" w:rsidRDefault="00F2555B" w:rsidP="00F2555B"/>
    <w:tbl>
      <w:tblPr>
        <w:tblStyle w:val="GridTable2-Accent1"/>
        <w:tblW w:w="0" w:type="auto"/>
        <w:tblBorders>
          <w:top w:val="single" w:sz="12" w:space="0" w:color="AAC7AC" w:themeColor="accent1" w:themeTint="99"/>
          <w:left w:val="single" w:sz="12" w:space="0" w:color="AAC7AC" w:themeColor="accent1" w:themeTint="99"/>
          <w:bottom w:val="single" w:sz="12" w:space="0" w:color="AAC7AC" w:themeColor="accent1" w:themeTint="99"/>
          <w:right w:val="single" w:sz="12" w:space="0" w:color="AAC7AC" w:themeColor="accent1" w:themeTint="99"/>
          <w:insideH w:val="single" w:sz="12" w:space="0" w:color="AAC7AC" w:themeColor="accent1" w:themeTint="9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5"/>
        <w:gridCol w:w="7181"/>
      </w:tblGrid>
      <w:tr w:rsidR="00F9146F" w14:paraId="714758A3" w14:textId="77777777" w:rsidTr="00AC2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72A376" w:themeFill="accent1"/>
          </w:tcPr>
          <w:p w14:paraId="5B07CA9D" w14:textId="64AFCA73" w:rsidR="00F9146F" w:rsidRPr="00F9146F" w:rsidRDefault="00F9146F" w:rsidP="00CA395C">
            <w:pPr>
              <w:rPr>
                <w:color w:val="FFFFFF" w:themeColor="background1"/>
              </w:rPr>
            </w:pPr>
            <w:r w:rsidRPr="00F9146F">
              <w:rPr>
                <w:color w:val="FFFFFF" w:themeColor="background1"/>
              </w:rPr>
              <w:t>Field Name</w:t>
            </w:r>
          </w:p>
        </w:tc>
        <w:tc>
          <w:tcPr>
            <w:tcW w:w="719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72A376" w:themeFill="accent1"/>
          </w:tcPr>
          <w:p w14:paraId="4CE7BCEB" w14:textId="76A460EF" w:rsidR="00F9146F" w:rsidRPr="00F9146F" w:rsidRDefault="00F9146F" w:rsidP="00CA39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F9146F">
              <w:rPr>
                <w:color w:val="FFFFFF" w:themeColor="background1"/>
              </w:rPr>
              <w:t>Impact on Motor Sizer</w:t>
            </w:r>
          </w:p>
        </w:tc>
      </w:tr>
      <w:tr w:rsidR="00F9146F" w14:paraId="1B5B81BE" w14:textId="77777777" w:rsidTr="00AC2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2ECE3"/>
          </w:tcPr>
          <w:p w14:paraId="293C9FD4" w14:textId="24F3F6BB" w:rsidR="00F9146F" w:rsidRDefault="00F9146F" w:rsidP="00CA395C">
            <w:r>
              <w:t>Motor Selection Base</w:t>
            </w:r>
          </w:p>
        </w:tc>
        <w:tc>
          <w:tcPr>
            <w:tcW w:w="719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2ECE3"/>
          </w:tcPr>
          <w:p w14:paraId="50293502" w14:textId="64219EC6" w:rsidR="00F9146F" w:rsidRDefault="00D70F79" w:rsidP="00CA39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B406C">
              <w:t>Current</w:t>
            </w:r>
            <w:r>
              <w:t xml:space="preserve"> – </w:t>
            </w:r>
            <w:r w:rsidR="003743B6" w:rsidRPr="00DB406C">
              <w:rPr>
                <w:b w:val="0"/>
                <w:bCs w:val="0"/>
              </w:rPr>
              <w:t>C</w:t>
            </w:r>
            <w:r w:rsidRPr="00DB406C">
              <w:rPr>
                <w:b w:val="0"/>
                <w:bCs w:val="0"/>
              </w:rPr>
              <w:t xml:space="preserve">onsider the required current and </w:t>
            </w:r>
            <w:proofErr w:type="spellStart"/>
            <w:r w:rsidRPr="00DB406C">
              <w:rPr>
                <w:b w:val="0"/>
                <w:bCs w:val="0"/>
              </w:rPr>
              <w:t>mortor</w:t>
            </w:r>
            <w:proofErr w:type="spellEnd"/>
            <w:r w:rsidRPr="00DB406C">
              <w:rPr>
                <w:b w:val="0"/>
                <w:bCs w:val="0"/>
              </w:rPr>
              <w:t xml:space="preserve"> current to retrieve the recommended motors</w:t>
            </w:r>
            <w:r>
              <w:t xml:space="preserve"> </w:t>
            </w:r>
          </w:p>
          <w:p w14:paraId="5AE1969A" w14:textId="358F5B26" w:rsidR="00D70F79" w:rsidRDefault="00D70F79" w:rsidP="003743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DB406C">
              <w:t>Force</w:t>
            </w:r>
            <w:r>
              <w:t xml:space="preserve">  -</w:t>
            </w:r>
            <w:proofErr w:type="gramEnd"/>
            <w:r>
              <w:t xml:space="preserve"> </w:t>
            </w:r>
            <w:r w:rsidRPr="00DB406C">
              <w:rPr>
                <w:b w:val="0"/>
                <w:bCs w:val="0"/>
              </w:rPr>
              <w:t xml:space="preserve">Consider </w:t>
            </w:r>
            <w:r w:rsidR="003743B6" w:rsidRPr="00DB406C">
              <w:rPr>
                <w:b w:val="0"/>
                <w:bCs w:val="0"/>
              </w:rPr>
              <w:t xml:space="preserve">the require force and </w:t>
            </w:r>
            <w:proofErr w:type="spellStart"/>
            <w:r w:rsidR="003743B6" w:rsidRPr="00DB406C">
              <w:rPr>
                <w:b w:val="0"/>
                <w:bCs w:val="0"/>
              </w:rPr>
              <w:t>mortor</w:t>
            </w:r>
            <w:proofErr w:type="spellEnd"/>
            <w:r w:rsidR="003743B6" w:rsidRPr="00DB406C">
              <w:rPr>
                <w:b w:val="0"/>
                <w:bCs w:val="0"/>
              </w:rPr>
              <w:t xml:space="preserve"> force to retrieve the recommended motors</w:t>
            </w:r>
            <w:r w:rsidR="003743B6">
              <w:t xml:space="preserve"> </w:t>
            </w:r>
          </w:p>
        </w:tc>
      </w:tr>
      <w:tr w:rsidR="003743B6" w14:paraId="39A39809" w14:textId="77777777" w:rsidTr="00AC2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15E3938" w14:textId="36C3B601" w:rsidR="003743B6" w:rsidRDefault="003743B6" w:rsidP="00CA395C">
            <w:r>
              <w:t xml:space="preserve">Type </w:t>
            </w:r>
          </w:p>
        </w:tc>
        <w:tc>
          <w:tcPr>
            <w:tcW w:w="719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6C61F17" w14:textId="6AAD45F7" w:rsidR="003743B6" w:rsidRPr="00DB406C" w:rsidRDefault="003743B6" w:rsidP="00CA39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B406C">
              <w:rPr>
                <w:b w:val="0"/>
                <w:bCs w:val="0"/>
              </w:rPr>
              <w:t xml:space="preserve">This defines whether motors under this category are </w:t>
            </w:r>
            <w:proofErr w:type="spellStart"/>
            <w:r w:rsidRPr="00DB406C">
              <w:rPr>
                <w:b w:val="0"/>
                <w:bCs w:val="0"/>
              </w:rPr>
              <w:t>Rotory</w:t>
            </w:r>
            <w:proofErr w:type="spellEnd"/>
            <w:r w:rsidRPr="00DB406C">
              <w:rPr>
                <w:b w:val="0"/>
                <w:bCs w:val="0"/>
              </w:rPr>
              <w:t xml:space="preserve"> or Line</w:t>
            </w:r>
            <w:r w:rsidR="00DB406C" w:rsidRPr="00DB406C">
              <w:rPr>
                <w:b w:val="0"/>
                <w:bCs w:val="0"/>
              </w:rPr>
              <w:t xml:space="preserve">ar </w:t>
            </w:r>
          </w:p>
        </w:tc>
      </w:tr>
      <w:tr w:rsidR="003743B6" w14:paraId="2A2D8BF8" w14:textId="77777777" w:rsidTr="00AC2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2ECE3"/>
          </w:tcPr>
          <w:p w14:paraId="5A0EAD4C" w14:textId="3755A19F" w:rsidR="003743B6" w:rsidRDefault="003743B6" w:rsidP="00CA395C">
            <w:r>
              <w:t xml:space="preserve">Coil Temp Constant </w:t>
            </w:r>
          </w:p>
        </w:tc>
        <w:tc>
          <w:tcPr>
            <w:tcW w:w="719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2ECE3"/>
          </w:tcPr>
          <w:p w14:paraId="001B1627" w14:textId="1C45A44E" w:rsidR="003743B6" w:rsidRPr="00DB406C" w:rsidRDefault="003743B6" w:rsidP="003743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B406C">
              <w:rPr>
                <w:b w:val="0"/>
                <w:bCs w:val="0"/>
              </w:rPr>
              <w:t>Maximum coil temperature specification (</w:t>
            </w:r>
            <w:r w:rsidRPr="00DB406C">
              <w:rPr>
                <w:rFonts w:ascii="Cambria Math" w:hAnsi="Cambria Math" w:cs="Cambria Math"/>
                <w:b w:val="0"/>
                <w:bCs w:val="0"/>
              </w:rPr>
              <w:t>℃</w:t>
            </w:r>
            <w:r w:rsidRPr="00DB406C">
              <w:rPr>
                <w:b w:val="0"/>
                <w:bCs w:val="0"/>
              </w:rPr>
              <w:t>) (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i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</w:rPr>
                    <m:t>spec</m:t>
                  </m:r>
                </m:sub>
              </m:sSub>
            </m:oMath>
            <w:r w:rsidRPr="00DB406C">
              <w:rPr>
                <w:b w:val="0"/>
                <w:bCs w:val="0"/>
              </w:rPr>
              <w:t>)</w:t>
            </w:r>
            <w:r w:rsidR="00F2555B" w:rsidRPr="00DB406C">
              <w:rPr>
                <w:b w:val="0"/>
                <w:bCs w:val="0"/>
              </w:rPr>
              <w:t xml:space="preserve">. Use to calculate the coil temperature. </w:t>
            </w:r>
          </w:p>
        </w:tc>
      </w:tr>
      <w:tr w:rsidR="00F2555B" w14:paraId="760DEF14" w14:textId="77777777" w:rsidTr="00AC2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70979C2" w14:textId="3B4E61D5" w:rsidR="00F2555B" w:rsidRDefault="00F2555B" w:rsidP="00CA395C">
            <w:r>
              <w:t>Show Stroke</w:t>
            </w:r>
          </w:p>
        </w:tc>
        <w:tc>
          <w:tcPr>
            <w:tcW w:w="719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DBF41A2" w14:textId="77777777" w:rsidR="00F2555B" w:rsidRPr="00DB406C" w:rsidRDefault="00F2555B" w:rsidP="003743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B406C">
              <w:rPr>
                <w:b w:val="0"/>
                <w:bCs w:val="0"/>
              </w:rPr>
              <w:t xml:space="preserve">This will decide whether to display Stroke under </w:t>
            </w:r>
            <w:r w:rsidR="00DB406C" w:rsidRPr="00DB406C">
              <w:rPr>
                <w:b w:val="0"/>
                <w:bCs w:val="0"/>
              </w:rPr>
              <w:t xml:space="preserve">selected </w:t>
            </w:r>
            <w:proofErr w:type="spellStart"/>
            <w:r w:rsidR="00DB406C" w:rsidRPr="00DB406C">
              <w:rPr>
                <w:b w:val="0"/>
                <w:bCs w:val="0"/>
              </w:rPr>
              <w:t>motore</w:t>
            </w:r>
            <w:proofErr w:type="spellEnd"/>
            <w:r w:rsidR="00DB406C" w:rsidRPr="00DB406C">
              <w:rPr>
                <w:b w:val="0"/>
                <w:bCs w:val="0"/>
              </w:rPr>
              <w:t xml:space="preserve"> section. The display fields as below based on the value </w:t>
            </w:r>
          </w:p>
          <w:p w14:paraId="64A66ACF" w14:textId="3C732777" w:rsidR="00DB406C" w:rsidRDefault="00DB406C" w:rsidP="003743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 xml:space="preserve">Show Stroke </w:t>
            </w:r>
          </w:p>
          <w:p w14:paraId="4D901C1B" w14:textId="788BDF1E" w:rsidR="00DB406C" w:rsidRPr="00DB406C" w:rsidRDefault="00DB406C" w:rsidP="00DB406C">
            <w:pPr>
              <w:pStyle w:val="ListParagraph"/>
              <w:numPr>
                <w:ilvl w:val="0"/>
                <w:numId w:val="3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B406C">
              <w:rPr>
                <w:b w:val="0"/>
                <w:bCs w:val="0"/>
              </w:rPr>
              <w:t xml:space="preserve">Coil Length and Attractive forces will be hidden </w:t>
            </w:r>
          </w:p>
          <w:p w14:paraId="28FB797C" w14:textId="0E796B8E" w:rsidR="00DB406C" w:rsidRPr="00DB406C" w:rsidRDefault="00DB406C" w:rsidP="00DB406C">
            <w:pPr>
              <w:pStyle w:val="ListParagraph"/>
              <w:numPr>
                <w:ilvl w:val="0"/>
                <w:numId w:val="3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DB406C">
              <w:rPr>
                <w:b w:val="0"/>
                <w:bCs w:val="0"/>
              </w:rPr>
              <w:t>Strok</w:t>
            </w:r>
            <w:proofErr w:type="spellEnd"/>
            <w:r w:rsidRPr="00DB406C">
              <w:rPr>
                <w:b w:val="0"/>
                <w:bCs w:val="0"/>
              </w:rPr>
              <w:t xml:space="preserve"> will be visible </w:t>
            </w:r>
          </w:p>
          <w:p w14:paraId="0F2AB113" w14:textId="55EE0732" w:rsidR="00DB406C" w:rsidRDefault="00DB406C" w:rsidP="00DB40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 xml:space="preserve">Do not Show Stroke </w:t>
            </w:r>
          </w:p>
          <w:p w14:paraId="4AA60A7A" w14:textId="0287FFCD" w:rsidR="00DB406C" w:rsidRPr="00DB406C" w:rsidRDefault="00DB406C" w:rsidP="00DB406C">
            <w:pPr>
              <w:pStyle w:val="ListParagraph"/>
              <w:numPr>
                <w:ilvl w:val="0"/>
                <w:numId w:val="3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B406C">
              <w:rPr>
                <w:b w:val="0"/>
                <w:bCs w:val="0"/>
              </w:rPr>
              <w:t xml:space="preserve">Coil Length and Attractive forces will be </w:t>
            </w:r>
            <w:r>
              <w:rPr>
                <w:b w:val="0"/>
                <w:bCs w:val="0"/>
              </w:rPr>
              <w:t xml:space="preserve">visible </w:t>
            </w:r>
          </w:p>
          <w:p w14:paraId="1190AB72" w14:textId="7002BE7B" w:rsidR="00DB406C" w:rsidRPr="003743B6" w:rsidRDefault="00DB406C" w:rsidP="00DB406C">
            <w:pPr>
              <w:pStyle w:val="ListParagraph"/>
              <w:numPr>
                <w:ilvl w:val="0"/>
                <w:numId w:val="3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B406C">
              <w:rPr>
                <w:b w:val="0"/>
                <w:bCs w:val="0"/>
              </w:rPr>
              <w:t>Strok</w:t>
            </w:r>
            <w:proofErr w:type="spellEnd"/>
            <w:r w:rsidRPr="00DB406C">
              <w:rPr>
                <w:b w:val="0"/>
                <w:bCs w:val="0"/>
              </w:rPr>
              <w:t xml:space="preserve"> will be Hidden</w:t>
            </w:r>
          </w:p>
        </w:tc>
      </w:tr>
      <w:tr w:rsidR="00DB406C" w14:paraId="25F43D2B" w14:textId="77777777" w:rsidTr="00AC2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2ECE3"/>
          </w:tcPr>
          <w:p w14:paraId="4A481226" w14:textId="35F6AEA4" w:rsidR="00DB406C" w:rsidRDefault="00DB406C" w:rsidP="00CA395C">
            <w:r>
              <w:t>Show Safety Factor</w:t>
            </w:r>
          </w:p>
        </w:tc>
        <w:tc>
          <w:tcPr>
            <w:tcW w:w="719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2ECE3"/>
          </w:tcPr>
          <w:p w14:paraId="45CB5C27" w14:textId="38D89898" w:rsidR="00DB406C" w:rsidRDefault="00AE156F" w:rsidP="003743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 xml:space="preserve">Decide to whether to show the General </w:t>
            </w:r>
            <w:proofErr w:type="spellStart"/>
            <w:r>
              <w:rPr>
                <w:b w:val="0"/>
                <w:bCs w:val="0"/>
              </w:rPr>
              <w:t>Saferty</w:t>
            </w:r>
            <w:proofErr w:type="spellEnd"/>
            <w:r>
              <w:rPr>
                <w:b w:val="0"/>
                <w:bCs w:val="0"/>
              </w:rPr>
              <w:t xml:space="preserve"> factor or other Safety factors in the Calculated Motor Values for application section </w:t>
            </w:r>
          </w:p>
          <w:p w14:paraId="7D57576D" w14:textId="77777777" w:rsidR="00AE156F" w:rsidRDefault="00AE156F" w:rsidP="003743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6D59B2B5" w14:textId="47F469BF" w:rsidR="00AE156F" w:rsidRDefault="00AE156F" w:rsidP="003743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156F">
              <w:t>Show Safety Factor</w:t>
            </w:r>
            <w:r>
              <w:rPr>
                <w:b w:val="0"/>
                <w:bCs w:val="0"/>
              </w:rPr>
              <w:t xml:space="preserve"> </w:t>
            </w:r>
          </w:p>
          <w:p w14:paraId="4F7ED567" w14:textId="4BC72B13" w:rsidR="006D0EF7" w:rsidRPr="006D0EF7" w:rsidRDefault="006D0EF7" w:rsidP="006D0EF7">
            <w:pPr>
              <w:pStyle w:val="ListParagraph"/>
              <w:numPr>
                <w:ilvl w:val="0"/>
                <w:numId w:val="33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Below fields will be hidden </w:t>
            </w:r>
          </w:p>
          <w:p w14:paraId="17FCF687" w14:textId="77777777" w:rsidR="00AE156F" w:rsidRPr="006D0EF7" w:rsidRDefault="006D0EF7" w:rsidP="006D0EF7">
            <w:pPr>
              <w:pStyle w:val="ListParagraph"/>
              <w:numPr>
                <w:ilvl w:val="1"/>
                <w:numId w:val="33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6D0EF7">
              <w:rPr>
                <w:b w:val="0"/>
                <w:bCs w:val="0"/>
              </w:rPr>
              <w:t>Safety Fact</w:t>
            </w:r>
            <w:r>
              <w:rPr>
                <w:b w:val="0"/>
                <w:bCs w:val="0"/>
              </w:rPr>
              <w:t>or Current</w:t>
            </w:r>
          </w:p>
          <w:p w14:paraId="49BE28D5" w14:textId="77777777" w:rsidR="006D0EF7" w:rsidRPr="006D0EF7" w:rsidRDefault="006D0EF7" w:rsidP="006D0EF7">
            <w:pPr>
              <w:pStyle w:val="ListParagraph"/>
              <w:numPr>
                <w:ilvl w:val="1"/>
                <w:numId w:val="33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Loading</w:t>
            </w:r>
            <w:r w:rsidRPr="006D0EF7">
              <w:rPr>
                <w:b w:val="0"/>
                <w:bCs w:val="0"/>
              </w:rPr>
              <w:t xml:space="preserve"> Fact</w:t>
            </w:r>
            <w:r>
              <w:rPr>
                <w:b w:val="0"/>
                <w:bCs w:val="0"/>
              </w:rPr>
              <w:t>or Current</w:t>
            </w:r>
          </w:p>
          <w:p w14:paraId="0CD2E2F3" w14:textId="1877BAE4" w:rsidR="006D0EF7" w:rsidRPr="006D0EF7" w:rsidRDefault="006D0EF7" w:rsidP="006D0EF7">
            <w:pPr>
              <w:pStyle w:val="ListParagraph"/>
              <w:numPr>
                <w:ilvl w:val="1"/>
                <w:numId w:val="33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6D0EF7">
              <w:rPr>
                <w:b w:val="0"/>
                <w:bCs w:val="0"/>
              </w:rPr>
              <w:t>Safety Fact</w:t>
            </w:r>
            <w:r>
              <w:rPr>
                <w:b w:val="0"/>
                <w:bCs w:val="0"/>
              </w:rPr>
              <w:t>or Force</w:t>
            </w:r>
          </w:p>
          <w:p w14:paraId="11594ADD" w14:textId="0689B0E3" w:rsidR="006D0EF7" w:rsidRPr="006D0EF7" w:rsidRDefault="006D0EF7" w:rsidP="006D0EF7">
            <w:pPr>
              <w:pStyle w:val="ListParagraph"/>
              <w:numPr>
                <w:ilvl w:val="1"/>
                <w:numId w:val="33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Loading</w:t>
            </w:r>
            <w:r w:rsidRPr="006D0EF7">
              <w:rPr>
                <w:b w:val="0"/>
                <w:bCs w:val="0"/>
              </w:rPr>
              <w:t xml:space="preserve"> Fact</w:t>
            </w:r>
            <w:r>
              <w:rPr>
                <w:b w:val="0"/>
                <w:bCs w:val="0"/>
              </w:rPr>
              <w:t>or Force</w:t>
            </w:r>
          </w:p>
          <w:p w14:paraId="6B53A88A" w14:textId="5B9A4A7C" w:rsidR="006D0EF7" w:rsidRPr="006D0EF7" w:rsidRDefault="006D0EF7" w:rsidP="006D0EF7">
            <w:pPr>
              <w:pStyle w:val="ListParagraph"/>
              <w:numPr>
                <w:ilvl w:val="0"/>
                <w:numId w:val="33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Safert</w:t>
            </w:r>
            <w:proofErr w:type="spellEnd"/>
            <w:r>
              <w:rPr>
                <w:b w:val="0"/>
                <w:bCs w:val="0"/>
              </w:rPr>
              <w:t xml:space="preserve"> Factor will be visible</w:t>
            </w:r>
          </w:p>
          <w:p w14:paraId="492851A3" w14:textId="77777777" w:rsidR="006D0EF7" w:rsidRPr="006D0EF7" w:rsidRDefault="006D0EF7" w:rsidP="006D0EF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2298A13F" w14:textId="2AD0A4D8" w:rsidR="006D0EF7" w:rsidRDefault="006D0EF7" w:rsidP="006D0E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Do not </w:t>
            </w:r>
            <w:r w:rsidRPr="00AE156F">
              <w:t>Show Safety Factor</w:t>
            </w:r>
            <w:r>
              <w:rPr>
                <w:b w:val="0"/>
                <w:bCs w:val="0"/>
              </w:rPr>
              <w:t xml:space="preserve"> </w:t>
            </w:r>
          </w:p>
          <w:p w14:paraId="35F17EC6" w14:textId="1CB8C7BD" w:rsidR="006D0EF7" w:rsidRPr="006D0EF7" w:rsidRDefault="006D0EF7" w:rsidP="006D0EF7">
            <w:pPr>
              <w:pStyle w:val="ListParagraph"/>
              <w:numPr>
                <w:ilvl w:val="0"/>
                <w:numId w:val="33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Safert</w:t>
            </w:r>
            <w:proofErr w:type="spellEnd"/>
            <w:r>
              <w:rPr>
                <w:b w:val="0"/>
                <w:bCs w:val="0"/>
              </w:rPr>
              <w:t xml:space="preserve"> Factor will be Hidden</w:t>
            </w:r>
          </w:p>
          <w:p w14:paraId="01D69224" w14:textId="3A1F3E00" w:rsidR="006D0EF7" w:rsidRPr="006D0EF7" w:rsidRDefault="006D0EF7" w:rsidP="006D0EF7">
            <w:pPr>
              <w:pStyle w:val="ListParagraph"/>
              <w:numPr>
                <w:ilvl w:val="0"/>
                <w:numId w:val="33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Below fields will be </w:t>
            </w:r>
            <w:proofErr w:type="spellStart"/>
            <w:r>
              <w:rPr>
                <w:b w:val="0"/>
                <w:bCs w:val="0"/>
              </w:rPr>
              <w:t>Vissible</w:t>
            </w:r>
            <w:proofErr w:type="spellEnd"/>
            <w:r>
              <w:rPr>
                <w:b w:val="0"/>
                <w:bCs w:val="0"/>
              </w:rPr>
              <w:t xml:space="preserve"> </w:t>
            </w:r>
          </w:p>
          <w:p w14:paraId="1FB114EB" w14:textId="77777777" w:rsidR="006D0EF7" w:rsidRPr="006D0EF7" w:rsidRDefault="006D0EF7" w:rsidP="006D0EF7">
            <w:pPr>
              <w:pStyle w:val="ListParagraph"/>
              <w:numPr>
                <w:ilvl w:val="1"/>
                <w:numId w:val="33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6D0EF7">
              <w:rPr>
                <w:b w:val="0"/>
                <w:bCs w:val="0"/>
              </w:rPr>
              <w:t>Safety Fact</w:t>
            </w:r>
            <w:r>
              <w:rPr>
                <w:b w:val="0"/>
                <w:bCs w:val="0"/>
              </w:rPr>
              <w:t>or Current</w:t>
            </w:r>
          </w:p>
          <w:p w14:paraId="677C4ACC" w14:textId="77777777" w:rsidR="006D0EF7" w:rsidRPr="006D0EF7" w:rsidRDefault="006D0EF7" w:rsidP="006D0EF7">
            <w:pPr>
              <w:pStyle w:val="ListParagraph"/>
              <w:numPr>
                <w:ilvl w:val="1"/>
                <w:numId w:val="33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Loading</w:t>
            </w:r>
            <w:r w:rsidRPr="006D0EF7">
              <w:rPr>
                <w:b w:val="0"/>
                <w:bCs w:val="0"/>
              </w:rPr>
              <w:t xml:space="preserve"> Fact</w:t>
            </w:r>
            <w:r>
              <w:rPr>
                <w:b w:val="0"/>
                <w:bCs w:val="0"/>
              </w:rPr>
              <w:t>or Current</w:t>
            </w:r>
          </w:p>
          <w:p w14:paraId="264E5345" w14:textId="77777777" w:rsidR="006D0EF7" w:rsidRPr="006D0EF7" w:rsidRDefault="006D0EF7" w:rsidP="006D0EF7">
            <w:pPr>
              <w:pStyle w:val="ListParagraph"/>
              <w:numPr>
                <w:ilvl w:val="1"/>
                <w:numId w:val="33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6D0EF7">
              <w:rPr>
                <w:b w:val="0"/>
                <w:bCs w:val="0"/>
              </w:rPr>
              <w:t>Safety Fact</w:t>
            </w:r>
            <w:r>
              <w:rPr>
                <w:b w:val="0"/>
                <w:bCs w:val="0"/>
              </w:rPr>
              <w:t>or Force</w:t>
            </w:r>
          </w:p>
          <w:p w14:paraId="49ED0C0D" w14:textId="4F62E580" w:rsidR="006D0EF7" w:rsidRPr="006D0EF7" w:rsidRDefault="006D0EF7" w:rsidP="006D0EF7">
            <w:pPr>
              <w:pStyle w:val="ListParagraph"/>
              <w:numPr>
                <w:ilvl w:val="1"/>
                <w:numId w:val="33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Loading</w:t>
            </w:r>
            <w:r w:rsidRPr="006D0EF7">
              <w:rPr>
                <w:b w:val="0"/>
                <w:bCs w:val="0"/>
              </w:rPr>
              <w:t xml:space="preserve"> Fact</w:t>
            </w:r>
            <w:r>
              <w:rPr>
                <w:b w:val="0"/>
                <w:bCs w:val="0"/>
              </w:rPr>
              <w:t>or Force</w:t>
            </w:r>
          </w:p>
        </w:tc>
      </w:tr>
      <w:tr w:rsidR="00DB406C" w14:paraId="35EC0176" w14:textId="77777777" w:rsidTr="00AC2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8D5D642" w14:textId="5E89730C" w:rsidR="00DB406C" w:rsidRDefault="00767BCA" w:rsidP="00CA395C">
            <w:pPr>
              <w:rPr>
                <w:b w:val="0"/>
                <w:bCs w:val="0"/>
              </w:rPr>
            </w:pPr>
            <w:r>
              <w:t xml:space="preserve">Default Min Safety </w:t>
            </w:r>
          </w:p>
          <w:p w14:paraId="3B99AECD" w14:textId="77777777" w:rsidR="00767BCA" w:rsidRDefault="00767BCA" w:rsidP="00767BCA">
            <w:pPr>
              <w:rPr>
                <w:b w:val="0"/>
                <w:bCs w:val="0"/>
              </w:rPr>
            </w:pPr>
            <w:r>
              <w:t xml:space="preserve">&amp; </w:t>
            </w:r>
          </w:p>
          <w:p w14:paraId="0D4CAE2D" w14:textId="165AC9DD" w:rsidR="00767BCA" w:rsidRDefault="00767BCA" w:rsidP="00767BCA">
            <w:r>
              <w:t xml:space="preserve">Default Max Safety </w:t>
            </w:r>
          </w:p>
        </w:tc>
        <w:tc>
          <w:tcPr>
            <w:tcW w:w="719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1C2B6CF" w14:textId="4EAC542F" w:rsidR="00DB406C" w:rsidRPr="00DB406C" w:rsidRDefault="00767BCA" w:rsidP="003743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Provides the Default values for Safety Margin</w:t>
            </w:r>
          </w:p>
        </w:tc>
      </w:tr>
      <w:tr w:rsidR="00767BCA" w14:paraId="79A38F08" w14:textId="77777777" w:rsidTr="00AC2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2ECE3"/>
          </w:tcPr>
          <w:p w14:paraId="1D46D7C6" w14:textId="1D7E821A" w:rsidR="00767BCA" w:rsidRDefault="00767BCA" w:rsidP="00CA395C">
            <w:r>
              <w:t>Servo Drive Selection Base</w:t>
            </w:r>
          </w:p>
        </w:tc>
        <w:tc>
          <w:tcPr>
            <w:tcW w:w="719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2ECE3"/>
          </w:tcPr>
          <w:p w14:paraId="41D092FB" w14:textId="22BA842F" w:rsidR="00767BCA" w:rsidRDefault="00767BCA" w:rsidP="003743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gramStart"/>
            <w:r>
              <w:rPr>
                <w:b w:val="0"/>
                <w:bCs w:val="0"/>
              </w:rPr>
              <w:t>This values</w:t>
            </w:r>
            <w:proofErr w:type="gramEnd"/>
            <w:r>
              <w:rPr>
                <w:b w:val="0"/>
                <w:bCs w:val="0"/>
              </w:rPr>
              <w:t xml:space="preserve"> will decide the type of servo drive to be considers in motor sizer selection. Same field appear in the Servo driver master as well.</w:t>
            </w:r>
          </w:p>
        </w:tc>
      </w:tr>
    </w:tbl>
    <w:p w14:paraId="455B9FB0" w14:textId="1BE22FD0" w:rsidR="00CA395C" w:rsidRPr="00CA395C" w:rsidRDefault="00CA395C" w:rsidP="00CA395C"/>
    <w:p w14:paraId="3B498792" w14:textId="7ECDC38B" w:rsidR="002E0358" w:rsidRDefault="002E0358" w:rsidP="00E95DB0"/>
    <w:p w14:paraId="08D05C53" w14:textId="2391B926" w:rsidR="004A419B" w:rsidRDefault="004A419B">
      <w:pPr>
        <w:spacing w:after="200" w:line="276" w:lineRule="auto"/>
        <w:rPr>
          <w:noProof/>
        </w:rPr>
      </w:pPr>
      <w:r>
        <w:rPr>
          <w:noProof/>
        </w:rPr>
        <w:br w:type="page"/>
      </w:r>
    </w:p>
    <w:p w14:paraId="5EDBDDDC" w14:textId="7817D2B2" w:rsidR="004A419B" w:rsidRDefault="004A419B" w:rsidP="004A419B">
      <w:pPr>
        <w:pStyle w:val="Heading2"/>
      </w:pPr>
      <w:bookmarkStart w:id="15" w:name="_Toc82373750"/>
      <w:r>
        <w:lastRenderedPageBreak/>
        <w:t>Motor Master</w:t>
      </w:r>
      <w:bookmarkEnd w:id="15"/>
    </w:p>
    <w:p w14:paraId="33DB23FA" w14:textId="3A6B44AC" w:rsidR="004A419B" w:rsidRDefault="004A419B" w:rsidP="004A419B">
      <w:r>
        <w:t xml:space="preserve">Motor master holds the motor Master under each motor category. </w:t>
      </w:r>
    </w:p>
    <w:p w14:paraId="2878B63B" w14:textId="30995AA4" w:rsidR="001443C3" w:rsidRDefault="001443C3" w:rsidP="00414B2C">
      <w:pPr>
        <w:rPr>
          <w:noProof/>
        </w:rPr>
      </w:pPr>
    </w:p>
    <w:p w14:paraId="0637081E" w14:textId="79000C9A" w:rsidR="004A419B" w:rsidRDefault="004A419B" w:rsidP="00414B2C">
      <w:pPr>
        <w:rPr>
          <w:noProof/>
        </w:rPr>
      </w:pPr>
      <w:r>
        <w:rPr>
          <w:noProof/>
        </w:rPr>
        <w:drawing>
          <wp:inline distT="0" distB="0" distL="0" distR="0" wp14:anchorId="70D7369F" wp14:editId="3D555EB0">
            <wp:extent cx="6645910" cy="34550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6789" w14:textId="303E684A" w:rsidR="004A419B" w:rsidRDefault="004A419B" w:rsidP="00414B2C">
      <w:pPr>
        <w:rPr>
          <w:noProof/>
        </w:rPr>
      </w:pPr>
    </w:p>
    <w:p w14:paraId="7DE675FD" w14:textId="77777777" w:rsidR="004A419B" w:rsidRDefault="004A419B" w:rsidP="004A419B">
      <w:pPr>
        <w:pStyle w:val="Heading3"/>
      </w:pPr>
      <w:bookmarkStart w:id="16" w:name="_Toc82373751"/>
      <w:r>
        <w:t>Usage of Fields</w:t>
      </w:r>
      <w:bookmarkEnd w:id="16"/>
      <w:r>
        <w:t xml:space="preserve"> </w:t>
      </w:r>
    </w:p>
    <w:tbl>
      <w:tblPr>
        <w:tblStyle w:val="GridTable2-Accent1"/>
        <w:tblW w:w="0" w:type="auto"/>
        <w:tblBorders>
          <w:top w:val="single" w:sz="12" w:space="0" w:color="AAC7AC" w:themeColor="accent1" w:themeTint="99"/>
          <w:left w:val="single" w:sz="12" w:space="0" w:color="AAC7AC" w:themeColor="accent1" w:themeTint="99"/>
          <w:bottom w:val="single" w:sz="12" w:space="0" w:color="AAC7AC" w:themeColor="accent1" w:themeTint="99"/>
          <w:right w:val="single" w:sz="12" w:space="0" w:color="AAC7AC" w:themeColor="accent1" w:themeTint="99"/>
          <w:insideH w:val="single" w:sz="12" w:space="0" w:color="AAC7AC" w:themeColor="accent1" w:themeTint="9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7"/>
        <w:gridCol w:w="7899"/>
      </w:tblGrid>
      <w:tr w:rsidR="004A419B" w14:paraId="6F2C82BC" w14:textId="77777777" w:rsidTr="00EA3F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  <w:shd w:val="clear" w:color="auto" w:fill="72A376" w:themeFill="accent1"/>
          </w:tcPr>
          <w:p w14:paraId="1165EB11" w14:textId="22E29A6F" w:rsidR="004A419B" w:rsidRPr="00F9146F" w:rsidRDefault="004A419B" w:rsidP="001540DA">
            <w:pPr>
              <w:rPr>
                <w:color w:val="FFFFFF" w:themeColor="background1"/>
              </w:rPr>
            </w:pPr>
            <w:r w:rsidRPr="00F9146F">
              <w:rPr>
                <w:color w:val="FFFFFF" w:themeColor="background1"/>
              </w:rPr>
              <w:t>Field</w:t>
            </w:r>
            <w:r>
              <w:rPr>
                <w:color w:val="FFFFFF" w:themeColor="background1"/>
              </w:rPr>
              <w:t>/</w:t>
            </w:r>
            <w:proofErr w:type="gramStart"/>
            <w:r>
              <w:rPr>
                <w:color w:val="FFFFFF" w:themeColor="background1"/>
              </w:rPr>
              <w:t xml:space="preserve">Section </w:t>
            </w:r>
            <w:r w:rsidRPr="00F9146F">
              <w:rPr>
                <w:color w:val="FFFFFF" w:themeColor="background1"/>
              </w:rPr>
              <w:t xml:space="preserve"> Name</w:t>
            </w:r>
            <w:proofErr w:type="gramEnd"/>
          </w:p>
        </w:tc>
        <w:tc>
          <w:tcPr>
            <w:tcW w:w="7899" w:type="dxa"/>
            <w:shd w:val="clear" w:color="auto" w:fill="72A376" w:themeFill="accent1"/>
          </w:tcPr>
          <w:p w14:paraId="0DF79C1B" w14:textId="77777777" w:rsidR="004A419B" w:rsidRPr="00F9146F" w:rsidRDefault="004A419B" w:rsidP="001540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F9146F">
              <w:rPr>
                <w:color w:val="FFFFFF" w:themeColor="background1"/>
              </w:rPr>
              <w:t>Impact on Motor Sizer</w:t>
            </w:r>
          </w:p>
        </w:tc>
      </w:tr>
      <w:tr w:rsidR="004A419B" w14:paraId="315000AF" w14:textId="77777777" w:rsidTr="00EA3F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  <w:shd w:val="clear" w:color="auto" w:fill="E2ECE3"/>
          </w:tcPr>
          <w:p w14:paraId="19A058B7" w14:textId="5D5A2264" w:rsidR="004A419B" w:rsidRDefault="004A419B" w:rsidP="001540DA">
            <w:r>
              <w:t>Motor Series</w:t>
            </w:r>
          </w:p>
        </w:tc>
        <w:tc>
          <w:tcPr>
            <w:tcW w:w="7899" w:type="dxa"/>
            <w:shd w:val="clear" w:color="auto" w:fill="E2ECE3"/>
          </w:tcPr>
          <w:p w14:paraId="17584B5E" w14:textId="78793ABD" w:rsidR="004A419B" w:rsidRPr="004A419B" w:rsidRDefault="004A419B" w:rsidP="001540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 xml:space="preserve"> </w:t>
            </w:r>
            <w:r>
              <w:rPr>
                <w:b w:val="0"/>
                <w:bCs w:val="0"/>
              </w:rPr>
              <w:t xml:space="preserve">Motor series is a grouping of a motor within Motor category. This reflects during </w:t>
            </w:r>
            <w:proofErr w:type="spellStart"/>
            <w:r>
              <w:rPr>
                <w:b w:val="0"/>
                <w:bCs w:val="0"/>
              </w:rPr>
              <w:t>recomanded</w:t>
            </w:r>
            <w:proofErr w:type="spellEnd"/>
            <w:r>
              <w:rPr>
                <w:b w:val="0"/>
                <w:bCs w:val="0"/>
              </w:rPr>
              <w:t xml:space="preserve"> motor selection, which list maximum two records per motor series. </w:t>
            </w:r>
          </w:p>
        </w:tc>
      </w:tr>
      <w:tr w:rsidR="004A419B" w14:paraId="731F0C40" w14:textId="77777777" w:rsidTr="00EA3F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43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14:paraId="42700865" w14:textId="7B2C707A" w:rsidR="004A419B" w:rsidRDefault="00FD5C7A" w:rsidP="001540DA">
            <w:r>
              <w:t>Motor Parameters</w:t>
            </w:r>
          </w:p>
        </w:tc>
        <w:tc>
          <w:tcPr>
            <w:tcW w:w="7899" w:type="dxa"/>
          </w:tcPr>
          <w:p w14:paraId="6EB1402B" w14:textId="6C801CC6" w:rsidR="004A419B" w:rsidRDefault="00FD5C7A" w:rsidP="001540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D5C7A">
              <w:rPr>
                <w:b w:val="0"/>
                <w:bCs w:val="0"/>
              </w:rPr>
              <w:t>Mot</w:t>
            </w:r>
            <w:r>
              <w:rPr>
                <w:b w:val="0"/>
                <w:bCs w:val="0"/>
              </w:rPr>
              <w:t xml:space="preserve">or </w:t>
            </w:r>
            <w:proofErr w:type="spellStart"/>
            <w:r>
              <w:rPr>
                <w:b w:val="0"/>
                <w:bCs w:val="0"/>
              </w:rPr>
              <w:t>prapmeters</w:t>
            </w:r>
            <w:proofErr w:type="spellEnd"/>
            <w:r>
              <w:rPr>
                <w:b w:val="0"/>
                <w:bCs w:val="0"/>
              </w:rPr>
              <w:t xml:space="preserve"> are special parameters that can be used for Motor specific reasons. User cannot add new </w:t>
            </w:r>
            <w:proofErr w:type="spellStart"/>
            <w:r>
              <w:rPr>
                <w:b w:val="0"/>
                <w:bCs w:val="0"/>
              </w:rPr>
              <w:t>paramers</w:t>
            </w:r>
            <w:proofErr w:type="spellEnd"/>
            <w:r>
              <w:rPr>
                <w:b w:val="0"/>
                <w:bCs w:val="0"/>
              </w:rPr>
              <w:t xml:space="preserve"> through the application. However user can edit the Configuration values (</w:t>
            </w:r>
            <w:proofErr w:type="gramStart"/>
            <w:r>
              <w:rPr>
                <w:b w:val="0"/>
                <w:bCs w:val="0"/>
              </w:rPr>
              <w:t>Numeric )</w:t>
            </w:r>
            <w:proofErr w:type="gramEnd"/>
            <w:r>
              <w:rPr>
                <w:b w:val="0"/>
                <w:bCs w:val="0"/>
              </w:rPr>
              <w:t xml:space="preserve"> and </w:t>
            </w:r>
            <w:proofErr w:type="spellStart"/>
            <w:r>
              <w:rPr>
                <w:b w:val="0"/>
                <w:bCs w:val="0"/>
              </w:rPr>
              <w:t>Valuyes</w:t>
            </w:r>
            <w:proofErr w:type="spellEnd"/>
            <w:r>
              <w:rPr>
                <w:b w:val="0"/>
                <w:bCs w:val="0"/>
              </w:rPr>
              <w:t xml:space="preserve"> power can use to set the big number. </w:t>
            </w:r>
            <w:r w:rsidR="00521B17">
              <w:rPr>
                <w:b w:val="0"/>
                <w:bCs w:val="0"/>
              </w:rPr>
              <w:t xml:space="preserve">Currently we use this for PIX250 &amp; PIX150 motors </w:t>
            </w:r>
          </w:p>
          <w:p w14:paraId="1DEE8CC2" w14:textId="77777777" w:rsidR="00521B17" w:rsidRDefault="00521B17" w:rsidP="001540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01B8634" w14:textId="46315E07" w:rsidR="00521B17" w:rsidRDefault="00FD5C7A" w:rsidP="00521B17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Verdana"/>
                <w:szCs w:val="20"/>
                <w:lang w:val="en-SG" w:bidi="ar-SA"/>
              </w:rPr>
            </w:pPr>
            <w:r>
              <w:rPr>
                <w:b w:val="0"/>
                <w:bCs w:val="0"/>
              </w:rPr>
              <w:t>Ex: if required config value is</w:t>
            </w:r>
            <w:r w:rsidR="00521B17">
              <w:rPr>
                <w:b w:val="0"/>
                <w:bCs w:val="0"/>
              </w:rPr>
              <w:t xml:space="preserve"> 3x10</w:t>
            </w:r>
            <w:r w:rsidR="00521B17" w:rsidRPr="00521B17">
              <w:rPr>
                <w:rFonts w:cs="Verdana"/>
                <w:b w:val="0"/>
                <w:bCs w:val="0"/>
                <w:sz w:val="24"/>
                <w:lang w:val="en-SG" w:bidi="ar-SA"/>
              </w:rPr>
              <w:t>⁸</w:t>
            </w:r>
            <w:r w:rsidR="00521B17">
              <w:rPr>
                <w:rFonts w:cs="Verdana"/>
                <w:b w:val="0"/>
                <w:bCs w:val="0"/>
                <w:sz w:val="24"/>
                <w:lang w:val="en-SG" w:bidi="ar-SA"/>
              </w:rPr>
              <w:t xml:space="preserve"> </w:t>
            </w:r>
            <w:r w:rsidR="00521B17">
              <w:rPr>
                <w:rFonts w:cs="Verdana"/>
                <w:b w:val="0"/>
                <w:bCs w:val="0"/>
                <w:szCs w:val="20"/>
                <w:lang w:val="en-SG" w:bidi="ar-SA"/>
              </w:rPr>
              <w:t>then</w:t>
            </w:r>
            <w:r w:rsidR="00521B17">
              <w:rPr>
                <w:rFonts w:cs="Verdana"/>
                <w:sz w:val="24"/>
                <w:lang w:val="en-SG" w:bidi="ar-SA"/>
              </w:rPr>
              <w:t xml:space="preserve"> </w:t>
            </w:r>
            <w:r w:rsidR="00521B17">
              <w:rPr>
                <w:rFonts w:cs="Verdana"/>
                <w:b w:val="0"/>
                <w:bCs w:val="0"/>
                <w:szCs w:val="20"/>
                <w:lang w:val="en-SG" w:bidi="ar-SA"/>
              </w:rPr>
              <w:t xml:space="preserve">value can be set as below </w:t>
            </w:r>
          </w:p>
          <w:p w14:paraId="6DF8E1C0" w14:textId="6EF0FE11" w:rsidR="00521B17" w:rsidRDefault="00521B17" w:rsidP="00521B17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Verdana"/>
                <w:lang w:val="en-SG" w:bidi="ar-SA"/>
              </w:rPr>
            </w:pPr>
          </w:p>
          <w:tbl>
            <w:tblPr>
              <w:tblStyle w:val="TableGrid"/>
              <w:tblW w:w="0" w:type="auto"/>
              <w:tblInd w:w="1694" w:type="dxa"/>
              <w:tblLook w:val="04A0" w:firstRow="1" w:lastRow="0" w:firstColumn="1" w:lastColumn="0" w:noHBand="0" w:noVBand="1"/>
            </w:tblPr>
            <w:tblGrid>
              <w:gridCol w:w="1865"/>
              <w:gridCol w:w="1701"/>
            </w:tblGrid>
            <w:tr w:rsidR="00521B17" w14:paraId="0FF3709A" w14:textId="77777777" w:rsidTr="00521B17">
              <w:tc>
                <w:tcPr>
                  <w:tcW w:w="1865" w:type="dxa"/>
                  <w:shd w:val="clear" w:color="auto" w:fill="A6A994" w:themeFill="text2" w:themeFillTint="99"/>
                </w:tcPr>
                <w:p w14:paraId="07276AB0" w14:textId="4F80EAA0" w:rsidR="00521B17" w:rsidRDefault="00521B17" w:rsidP="00521B17">
                  <w:pPr>
                    <w:autoSpaceDE w:val="0"/>
                    <w:autoSpaceDN w:val="0"/>
                    <w:adjustRightInd w:val="0"/>
                    <w:rPr>
                      <w:rFonts w:cs="Verdana"/>
                      <w:b/>
                      <w:bCs/>
                      <w:lang w:val="en-SG" w:bidi="ar-SA"/>
                    </w:rPr>
                  </w:pPr>
                  <w:r>
                    <w:rPr>
                      <w:rFonts w:cs="Verdana"/>
                      <w:b/>
                      <w:bCs/>
                      <w:lang w:val="en-SG" w:bidi="ar-SA"/>
                    </w:rPr>
                    <w:t>Config Value</w:t>
                  </w:r>
                </w:p>
              </w:tc>
              <w:tc>
                <w:tcPr>
                  <w:tcW w:w="1701" w:type="dxa"/>
                  <w:shd w:val="clear" w:color="auto" w:fill="A6A994" w:themeFill="text2" w:themeFillTint="99"/>
                </w:tcPr>
                <w:p w14:paraId="0E348588" w14:textId="4350DC44" w:rsidR="00521B17" w:rsidRDefault="00521B17" w:rsidP="00521B17">
                  <w:pPr>
                    <w:autoSpaceDE w:val="0"/>
                    <w:autoSpaceDN w:val="0"/>
                    <w:adjustRightInd w:val="0"/>
                    <w:rPr>
                      <w:rFonts w:cs="Verdana"/>
                      <w:b/>
                      <w:bCs/>
                      <w:lang w:val="en-SG" w:bidi="ar-SA"/>
                    </w:rPr>
                  </w:pPr>
                  <w:r>
                    <w:rPr>
                      <w:rFonts w:cs="Verdana"/>
                      <w:b/>
                      <w:bCs/>
                      <w:lang w:val="en-SG" w:bidi="ar-SA"/>
                    </w:rPr>
                    <w:t>Value Power</w:t>
                  </w:r>
                </w:p>
              </w:tc>
            </w:tr>
            <w:tr w:rsidR="00521B17" w14:paraId="366D9603" w14:textId="77777777" w:rsidTr="00521B17">
              <w:tc>
                <w:tcPr>
                  <w:tcW w:w="1865" w:type="dxa"/>
                </w:tcPr>
                <w:p w14:paraId="09336E49" w14:textId="101EFA97" w:rsidR="00521B17" w:rsidRDefault="00521B17" w:rsidP="00521B17">
                  <w:pPr>
                    <w:autoSpaceDE w:val="0"/>
                    <w:autoSpaceDN w:val="0"/>
                    <w:adjustRightInd w:val="0"/>
                    <w:rPr>
                      <w:rFonts w:cs="Verdana"/>
                      <w:b/>
                      <w:bCs/>
                      <w:lang w:val="en-SG" w:bidi="ar-SA"/>
                    </w:rPr>
                  </w:pPr>
                  <w:r>
                    <w:rPr>
                      <w:rFonts w:cs="Verdana"/>
                      <w:b/>
                      <w:bCs/>
                      <w:lang w:val="en-SG" w:bidi="ar-SA"/>
                    </w:rPr>
                    <w:t>3</w:t>
                  </w:r>
                </w:p>
              </w:tc>
              <w:tc>
                <w:tcPr>
                  <w:tcW w:w="1701" w:type="dxa"/>
                </w:tcPr>
                <w:p w14:paraId="151A8BB0" w14:textId="0F803D30" w:rsidR="00521B17" w:rsidRDefault="00521B17" w:rsidP="00521B17">
                  <w:pPr>
                    <w:autoSpaceDE w:val="0"/>
                    <w:autoSpaceDN w:val="0"/>
                    <w:adjustRightInd w:val="0"/>
                    <w:rPr>
                      <w:rFonts w:cs="Verdana"/>
                      <w:b/>
                      <w:bCs/>
                      <w:lang w:val="en-SG" w:bidi="ar-SA"/>
                    </w:rPr>
                  </w:pPr>
                  <w:r>
                    <w:rPr>
                      <w:rFonts w:cs="Verdana"/>
                      <w:b/>
                      <w:bCs/>
                      <w:lang w:val="en-SG" w:bidi="ar-SA"/>
                    </w:rPr>
                    <w:t>8</w:t>
                  </w:r>
                </w:p>
              </w:tc>
            </w:tr>
          </w:tbl>
          <w:p w14:paraId="5EFEE188" w14:textId="14995025" w:rsidR="00FD5C7A" w:rsidRPr="00521B17" w:rsidRDefault="00FD5C7A" w:rsidP="00521B17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S Shell Dlg 2" w:hAnsi="MS Shell Dlg 2" w:cs="MS Shell Dlg 2"/>
                <w:b w:val="0"/>
                <w:bCs w:val="0"/>
                <w:sz w:val="16"/>
                <w:szCs w:val="16"/>
                <w:lang w:val="en-SG" w:bidi="ar-SA"/>
              </w:rPr>
            </w:pPr>
          </w:p>
        </w:tc>
      </w:tr>
    </w:tbl>
    <w:p w14:paraId="6533A1F1" w14:textId="31EC0EB6" w:rsidR="00EA3F7D" w:rsidRDefault="00EA3F7D" w:rsidP="00414B2C">
      <w:pPr>
        <w:rPr>
          <w:noProof/>
        </w:rPr>
      </w:pPr>
    </w:p>
    <w:p w14:paraId="47FD34D5" w14:textId="77777777" w:rsidR="00EA3F7D" w:rsidRDefault="00EA3F7D">
      <w:pPr>
        <w:spacing w:after="200" w:line="276" w:lineRule="auto"/>
        <w:rPr>
          <w:noProof/>
        </w:rPr>
      </w:pPr>
      <w:r>
        <w:rPr>
          <w:noProof/>
        </w:rPr>
        <w:br w:type="page"/>
      </w:r>
    </w:p>
    <w:p w14:paraId="53BCFE58" w14:textId="574AB2B9" w:rsidR="00EA3F7D" w:rsidRDefault="00EA3F7D" w:rsidP="00EA3F7D">
      <w:pPr>
        <w:pStyle w:val="Heading2"/>
      </w:pPr>
      <w:bookmarkStart w:id="17" w:name="_Hlk82361258"/>
      <w:bookmarkStart w:id="18" w:name="_Toc82373752"/>
      <w:r>
        <w:lastRenderedPageBreak/>
        <w:t>Servo Drive</w:t>
      </w:r>
      <w:bookmarkEnd w:id="17"/>
      <w:r>
        <w:t xml:space="preserve"> Master</w:t>
      </w:r>
      <w:bookmarkEnd w:id="18"/>
    </w:p>
    <w:p w14:paraId="06BCA00B" w14:textId="6202153D" w:rsidR="004B0374" w:rsidRDefault="00EA3F7D" w:rsidP="00EA3F7D">
      <w:r w:rsidRPr="00EA3F7D">
        <w:t>Servo Drive</w:t>
      </w:r>
      <w:r>
        <w:t xml:space="preserve"> holds the </w:t>
      </w:r>
      <w:r w:rsidR="002F1D08" w:rsidRPr="002F1D08">
        <w:t>Servo Drive</w:t>
      </w:r>
      <w:r w:rsidR="002F1D08">
        <w:t>s</w:t>
      </w:r>
      <w:r>
        <w:t xml:space="preserve">. </w:t>
      </w:r>
    </w:p>
    <w:p w14:paraId="7B99F613" w14:textId="77777777" w:rsidR="004B0374" w:rsidRDefault="004B0374" w:rsidP="00EA3F7D"/>
    <w:p w14:paraId="42A7942B" w14:textId="6FD68962" w:rsidR="004A419B" w:rsidRDefault="004B0374" w:rsidP="00414B2C">
      <w:pPr>
        <w:rPr>
          <w:noProof/>
        </w:rPr>
      </w:pPr>
      <w:r>
        <w:rPr>
          <w:noProof/>
        </w:rPr>
        <w:drawing>
          <wp:inline distT="0" distB="0" distL="0" distR="0" wp14:anchorId="00A27CC1" wp14:editId="103F84CE">
            <wp:extent cx="6645910" cy="31616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576F" w14:textId="75640747" w:rsidR="004B0374" w:rsidRDefault="004B0374" w:rsidP="00414B2C">
      <w:pPr>
        <w:rPr>
          <w:noProof/>
        </w:rPr>
      </w:pPr>
    </w:p>
    <w:p w14:paraId="2E89B8B1" w14:textId="77777777" w:rsidR="004B0374" w:rsidRDefault="004B0374" w:rsidP="004B0374">
      <w:pPr>
        <w:pStyle w:val="Heading3"/>
      </w:pPr>
      <w:bookmarkStart w:id="19" w:name="_Toc82373753"/>
      <w:r>
        <w:t>Usage of Fields</w:t>
      </w:r>
      <w:bookmarkEnd w:id="19"/>
      <w:r>
        <w:t xml:space="preserve"> </w:t>
      </w:r>
    </w:p>
    <w:tbl>
      <w:tblPr>
        <w:tblStyle w:val="GridTable2-Accent1"/>
        <w:tblW w:w="0" w:type="auto"/>
        <w:tblBorders>
          <w:top w:val="single" w:sz="12" w:space="0" w:color="AAC7AC" w:themeColor="accent1" w:themeTint="99"/>
          <w:left w:val="single" w:sz="12" w:space="0" w:color="AAC7AC" w:themeColor="accent1" w:themeTint="99"/>
          <w:bottom w:val="single" w:sz="12" w:space="0" w:color="AAC7AC" w:themeColor="accent1" w:themeTint="99"/>
          <w:right w:val="single" w:sz="12" w:space="0" w:color="AAC7AC" w:themeColor="accent1" w:themeTint="99"/>
          <w:insideH w:val="single" w:sz="12" w:space="0" w:color="AAC7AC" w:themeColor="accent1" w:themeTint="9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7"/>
        <w:gridCol w:w="7899"/>
      </w:tblGrid>
      <w:tr w:rsidR="004B0374" w14:paraId="06AF6BF9" w14:textId="77777777" w:rsidTr="001540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  <w:shd w:val="clear" w:color="auto" w:fill="72A376" w:themeFill="accent1"/>
          </w:tcPr>
          <w:p w14:paraId="747F246E" w14:textId="77777777" w:rsidR="004B0374" w:rsidRPr="00F9146F" w:rsidRDefault="004B0374" w:rsidP="001540DA">
            <w:pPr>
              <w:rPr>
                <w:color w:val="FFFFFF" w:themeColor="background1"/>
              </w:rPr>
            </w:pPr>
            <w:r w:rsidRPr="00F9146F">
              <w:rPr>
                <w:color w:val="FFFFFF" w:themeColor="background1"/>
              </w:rPr>
              <w:t>Field</w:t>
            </w:r>
            <w:r>
              <w:rPr>
                <w:color w:val="FFFFFF" w:themeColor="background1"/>
              </w:rPr>
              <w:t>/</w:t>
            </w:r>
            <w:proofErr w:type="gramStart"/>
            <w:r>
              <w:rPr>
                <w:color w:val="FFFFFF" w:themeColor="background1"/>
              </w:rPr>
              <w:t xml:space="preserve">Section </w:t>
            </w:r>
            <w:r w:rsidRPr="00F9146F">
              <w:rPr>
                <w:color w:val="FFFFFF" w:themeColor="background1"/>
              </w:rPr>
              <w:t xml:space="preserve"> Name</w:t>
            </w:r>
            <w:proofErr w:type="gramEnd"/>
          </w:p>
        </w:tc>
        <w:tc>
          <w:tcPr>
            <w:tcW w:w="7899" w:type="dxa"/>
            <w:shd w:val="clear" w:color="auto" w:fill="72A376" w:themeFill="accent1"/>
          </w:tcPr>
          <w:p w14:paraId="4CA590C3" w14:textId="77777777" w:rsidR="004B0374" w:rsidRPr="00F9146F" w:rsidRDefault="004B0374" w:rsidP="001540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F9146F">
              <w:rPr>
                <w:color w:val="FFFFFF" w:themeColor="background1"/>
              </w:rPr>
              <w:t>Impact on Motor Sizer</w:t>
            </w:r>
          </w:p>
        </w:tc>
      </w:tr>
      <w:tr w:rsidR="004B0374" w14:paraId="1312F225" w14:textId="77777777" w:rsidTr="001540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  <w:shd w:val="clear" w:color="auto" w:fill="E2ECE3"/>
          </w:tcPr>
          <w:p w14:paraId="12CDEED9" w14:textId="14E22494" w:rsidR="004B0374" w:rsidRDefault="004B0374" w:rsidP="001540DA">
            <w:r>
              <w:t xml:space="preserve">Drive Base </w:t>
            </w:r>
          </w:p>
        </w:tc>
        <w:tc>
          <w:tcPr>
            <w:tcW w:w="7899" w:type="dxa"/>
            <w:shd w:val="clear" w:color="auto" w:fill="E2ECE3"/>
          </w:tcPr>
          <w:p w14:paraId="0150C7F0" w14:textId="5C7AD6DA" w:rsidR="004B0374" w:rsidRPr="004B0374" w:rsidRDefault="004B0374" w:rsidP="001540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Drive Base use to </w:t>
            </w:r>
            <w:proofErr w:type="spellStart"/>
            <w:r>
              <w:rPr>
                <w:b w:val="0"/>
                <w:bCs w:val="0"/>
              </w:rPr>
              <w:t>recgnise</w:t>
            </w:r>
            <w:proofErr w:type="spellEnd"/>
            <w:r>
              <w:rPr>
                <w:b w:val="0"/>
                <w:bCs w:val="0"/>
              </w:rPr>
              <w:t xml:space="preserve"> the relevant Servo drive based on the selected motor category. Motor </w:t>
            </w:r>
            <w:proofErr w:type="spellStart"/>
            <w:r>
              <w:rPr>
                <w:b w:val="0"/>
                <w:bCs w:val="0"/>
              </w:rPr>
              <w:t>Categroy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r>
              <w:t xml:space="preserve">Servo Drive Selection Base </w:t>
            </w:r>
            <w:r>
              <w:rPr>
                <w:b w:val="0"/>
                <w:bCs w:val="0"/>
              </w:rPr>
              <w:t xml:space="preserve">and </w:t>
            </w:r>
            <w:r w:rsidRPr="004B0374">
              <w:t xml:space="preserve">Drive </w:t>
            </w:r>
            <w:r>
              <w:t>B</w:t>
            </w:r>
            <w:r w:rsidRPr="004B0374">
              <w:t xml:space="preserve">ase </w:t>
            </w:r>
            <w:r>
              <w:rPr>
                <w:b w:val="0"/>
                <w:bCs w:val="0"/>
              </w:rPr>
              <w:t>of the servo drive should be same to be considered for relevant servo drive selection.</w:t>
            </w:r>
          </w:p>
        </w:tc>
      </w:tr>
    </w:tbl>
    <w:p w14:paraId="574288DF" w14:textId="04F5A4D9" w:rsidR="004B0374" w:rsidRDefault="004B0374" w:rsidP="00414B2C">
      <w:pPr>
        <w:rPr>
          <w:noProof/>
        </w:rPr>
      </w:pPr>
    </w:p>
    <w:p w14:paraId="5EC1CA95" w14:textId="0E27B0A3" w:rsidR="00604689" w:rsidRDefault="00604689">
      <w:pPr>
        <w:spacing w:after="200" w:line="276" w:lineRule="auto"/>
        <w:rPr>
          <w:noProof/>
        </w:rPr>
      </w:pPr>
      <w:r>
        <w:rPr>
          <w:noProof/>
        </w:rPr>
        <w:br w:type="page"/>
      </w:r>
    </w:p>
    <w:p w14:paraId="3321579F" w14:textId="1CB8E32F" w:rsidR="00604689" w:rsidRDefault="00604689" w:rsidP="00604689">
      <w:pPr>
        <w:pStyle w:val="Heading2"/>
      </w:pPr>
      <w:bookmarkStart w:id="20" w:name="_Toc82373754"/>
      <w:r>
        <w:lastRenderedPageBreak/>
        <w:t>User Master</w:t>
      </w:r>
      <w:bookmarkEnd w:id="20"/>
    </w:p>
    <w:p w14:paraId="1478EE87" w14:textId="408F19CD" w:rsidR="00604689" w:rsidRDefault="00604689" w:rsidP="00604689">
      <w:r>
        <w:rPr>
          <w:noProof/>
        </w:rPr>
        <w:drawing>
          <wp:inline distT="0" distB="0" distL="0" distR="0" wp14:anchorId="4CDDB745" wp14:editId="70CCBE2F">
            <wp:extent cx="6400800" cy="1771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5A8D" w14:textId="7BF04C8D" w:rsidR="00604689" w:rsidRDefault="00604689" w:rsidP="00604689">
      <w:pPr>
        <w:rPr>
          <w:noProof/>
        </w:rPr>
      </w:pPr>
    </w:p>
    <w:p w14:paraId="4495C530" w14:textId="77777777" w:rsidR="00604689" w:rsidRDefault="00604689" w:rsidP="00604689">
      <w:pPr>
        <w:rPr>
          <w:noProof/>
        </w:rPr>
      </w:pPr>
    </w:p>
    <w:p w14:paraId="40BAA6EB" w14:textId="77777777" w:rsidR="00604689" w:rsidRDefault="00604689" w:rsidP="00604689">
      <w:pPr>
        <w:pStyle w:val="Heading3"/>
      </w:pPr>
      <w:bookmarkStart w:id="21" w:name="_Toc82373755"/>
      <w:r>
        <w:t>Usage of Fields</w:t>
      </w:r>
      <w:bookmarkEnd w:id="21"/>
      <w:r>
        <w:t xml:space="preserve"> </w:t>
      </w:r>
    </w:p>
    <w:tbl>
      <w:tblPr>
        <w:tblStyle w:val="GridTable2-Accent1"/>
        <w:tblW w:w="0" w:type="auto"/>
        <w:tblBorders>
          <w:top w:val="single" w:sz="12" w:space="0" w:color="AAC7AC" w:themeColor="accent1" w:themeTint="99"/>
          <w:left w:val="single" w:sz="12" w:space="0" w:color="AAC7AC" w:themeColor="accent1" w:themeTint="99"/>
          <w:bottom w:val="single" w:sz="12" w:space="0" w:color="AAC7AC" w:themeColor="accent1" w:themeTint="99"/>
          <w:right w:val="single" w:sz="12" w:space="0" w:color="AAC7AC" w:themeColor="accent1" w:themeTint="99"/>
          <w:insideH w:val="single" w:sz="12" w:space="0" w:color="AAC7AC" w:themeColor="accent1" w:themeTint="9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7"/>
        <w:gridCol w:w="7899"/>
      </w:tblGrid>
      <w:tr w:rsidR="00604689" w14:paraId="5AC33DC7" w14:textId="77777777" w:rsidTr="001540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  <w:shd w:val="clear" w:color="auto" w:fill="72A376" w:themeFill="accent1"/>
          </w:tcPr>
          <w:p w14:paraId="53A24F1A" w14:textId="77777777" w:rsidR="00604689" w:rsidRPr="00F9146F" w:rsidRDefault="00604689" w:rsidP="001540DA">
            <w:pPr>
              <w:rPr>
                <w:color w:val="FFFFFF" w:themeColor="background1"/>
              </w:rPr>
            </w:pPr>
            <w:r w:rsidRPr="00F9146F">
              <w:rPr>
                <w:color w:val="FFFFFF" w:themeColor="background1"/>
              </w:rPr>
              <w:t>Field</w:t>
            </w:r>
            <w:r>
              <w:rPr>
                <w:color w:val="FFFFFF" w:themeColor="background1"/>
              </w:rPr>
              <w:t>/</w:t>
            </w:r>
            <w:proofErr w:type="gramStart"/>
            <w:r>
              <w:rPr>
                <w:color w:val="FFFFFF" w:themeColor="background1"/>
              </w:rPr>
              <w:t xml:space="preserve">Section </w:t>
            </w:r>
            <w:r w:rsidRPr="00F9146F">
              <w:rPr>
                <w:color w:val="FFFFFF" w:themeColor="background1"/>
              </w:rPr>
              <w:t xml:space="preserve"> Name</w:t>
            </w:r>
            <w:proofErr w:type="gramEnd"/>
          </w:p>
        </w:tc>
        <w:tc>
          <w:tcPr>
            <w:tcW w:w="7899" w:type="dxa"/>
            <w:shd w:val="clear" w:color="auto" w:fill="72A376" w:themeFill="accent1"/>
          </w:tcPr>
          <w:p w14:paraId="14C16819" w14:textId="6B3446BC" w:rsidR="00604689" w:rsidRPr="00F9146F" w:rsidRDefault="00604689" w:rsidP="001540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Impact on application</w:t>
            </w:r>
          </w:p>
        </w:tc>
      </w:tr>
      <w:tr w:rsidR="00604689" w14:paraId="276B911D" w14:textId="77777777" w:rsidTr="001540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  <w:shd w:val="clear" w:color="auto" w:fill="E2ECE3"/>
          </w:tcPr>
          <w:p w14:paraId="0F25EC10" w14:textId="5AF6E62E" w:rsidR="00604689" w:rsidRDefault="00604689" w:rsidP="001540DA">
            <w:r>
              <w:t xml:space="preserve">Access to user </w:t>
            </w:r>
          </w:p>
        </w:tc>
        <w:tc>
          <w:tcPr>
            <w:tcW w:w="7899" w:type="dxa"/>
            <w:shd w:val="clear" w:color="auto" w:fill="E2ECE3"/>
          </w:tcPr>
          <w:p w14:paraId="3CDDE373" w14:textId="26FE39B6" w:rsidR="00604689" w:rsidRPr="004B0374" w:rsidRDefault="00604689" w:rsidP="001540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If this access allows then relevant user has the rights to access the user master and perform the </w:t>
            </w:r>
            <w:proofErr w:type="spellStart"/>
            <w:r>
              <w:rPr>
                <w:b w:val="0"/>
                <w:bCs w:val="0"/>
              </w:rPr>
              <w:t>besic</w:t>
            </w:r>
            <w:proofErr w:type="spellEnd"/>
            <w:r>
              <w:rPr>
                <w:b w:val="0"/>
                <w:bCs w:val="0"/>
              </w:rPr>
              <w:t xml:space="preserve"> system </w:t>
            </w:r>
            <w:proofErr w:type="spellStart"/>
            <w:r>
              <w:rPr>
                <w:b w:val="0"/>
                <w:bCs w:val="0"/>
              </w:rPr>
              <w:t>admintration</w:t>
            </w:r>
            <w:proofErr w:type="spellEnd"/>
            <w:r>
              <w:rPr>
                <w:b w:val="0"/>
                <w:bCs w:val="0"/>
              </w:rPr>
              <w:t xml:space="preserve"> tasks</w:t>
            </w:r>
            <w:r w:rsidR="008763E6">
              <w:rPr>
                <w:b w:val="0"/>
                <w:bCs w:val="0"/>
              </w:rPr>
              <w:t xml:space="preserve"> including resetting the password.</w:t>
            </w:r>
          </w:p>
        </w:tc>
      </w:tr>
      <w:tr w:rsidR="002B4DAF" w14:paraId="3392870F" w14:textId="77777777" w:rsidTr="001540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  <w:shd w:val="clear" w:color="auto" w:fill="E2ECE3"/>
          </w:tcPr>
          <w:p w14:paraId="42EE245F" w14:textId="2C0D0EEA" w:rsidR="002B4DAF" w:rsidRDefault="002B4DAF" w:rsidP="001540DA">
            <w:r>
              <w:t>Reset Password</w:t>
            </w:r>
          </w:p>
        </w:tc>
        <w:tc>
          <w:tcPr>
            <w:tcW w:w="7899" w:type="dxa"/>
            <w:shd w:val="clear" w:color="auto" w:fill="E2ECE3"/>
          </w:tcPr>
          <w:p w14:paraId="2A9744AA" w14:textId="3405F279" w:rsidR="002B4DAF" w:rsidRDefault="002B4DAF" w:rsidP="001540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 xml:space="preserve">It’s </w:t>
            </w:r>
            <w:proofErr w:type="spellStart"/>
            <w:r>
              <w:rPr>
                <w:b w:val="0"/>
                <w:bCs w:val="0"/>
              </w:rPr>
              <w:t>mandotorary</w:t>
            </w:r>
            <w:proofErr w:type="spellEnd"/>
            <w:r>
              <w:rPr>
                <w:b w:val="0"/>
                <w:bCs w:val="0"/>
              </w:rPr>
              <w:t xml:space="preserve"> to reset password for a new user </w:t>
            </w:r>
          </w:p>
          <w:p w14:paraId="6333E50C" w14:textId="77777777" w:rsidR="002B4DAF" w:rsidRDefault="002B4DAF" w:rsidP="001540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4BF09FE" w14:textId="77777777" w:rsidR="002B4DAF" w:rsidRDefault="002B4DAF" w:rsidP="001540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849353F" wp14:editId="739C873A">
                  <wp:extent cx="3903985" cy="1924050"/>
                  <wp:effectExtent l="0" t="0" r="127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964" cy="1929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429975" w14:textId="58E6D613" w:rsidR="002B4DAF" w:rsidRDefault="002B4DAF" w:rsidP="001540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2AAF7324" w14:textId="2A02C45A" w:rsidR="002B4DAF" w:rsidRPr="002B4DAF" w:rsidRDefault="002B4DAF" w:rsidP="001540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B4DAF">
              <w:t xml:space="preserve">Password </w:t>
            </w:r>
            <w:proofErr w:type="spellStart"/>
            <w:r w:rsidRPr="002B4DAF">
              <w:t>requirrment</w:t>
            </w:r>
            <w:proofErr w:type="spellEnd"/>
          </w:p>
          <w:p w14:paraId="38749CB7" w14:textId="77777777" w:rsidR="002B4DAF" w:rsidRPr="002B4DAF" w:rsidRDefault="002B4DAF" w:rsidP="002B4DAF">
            <w:pPr>
              <w:pStyle w:val="ListParagraph"/>
              <w:numPr>
                <w:ilvl w:val="0"/>
                <w:numId w:val="3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B4DAF">
              <w:rPr>
                <w:b w:val="0"/>
                <w:bCs w:val="0"/>
              </w:rPr>
              <w:t xml:space="preserve">Should be greater than eight </w:t>
            </w:r>
            <w:proofErr w:type="spellStart"/>
            <w:r w:rsidRPr="002B4DAF">
              <w:rPr>
                <w:b w:val="0"/>
                <w:bCs w:val="0"/>
              </w:rPr>
              <w:t>charcaters</w:t>
            </w:r>
            <w:proofErr w:type="spellEnd"/>
          </w:p>
          <w:p w14:paraId="6CACDA7D" w14:textId="77777777" w:rsidR="002B4DAF" w:rsidRPr="002B4DAF" w:rsidRDefault="002B4DAF" w:rsidP="002B4DAF">
            <w:pPr>
              <w:pStyle w:val="ListParagraph"/>
              <w:numPr>
                <w:ilvl w:val="0"/>
                <w:numId w:val="3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B4DAF">
              <w:rPr>
                <w:b w:val="0"/>
                <w:bCs w:val="0"/>
              </w:rPr>
              <w:t xml:space="preserve">Should include </w:t>
            </w:r>
            <w:proofErr w:type="spellStart"/>
            <w:r w:rsidRPr="002B4DAF">
              <w:rPr>
                <w:b w:val="0"/>
                <w:bCs w:val="0"/>
              </w:rPr>
              <w:t>atleast</w:t>
            </w:r>
            <w:proofErr w:type="spellEnd"/>
            <w:r w:rsidRPr="002B4DAF">
              <w:rPr>
                <w:b w:val="0"/>
                <w:bCs w:val="0"/>
              </w:rPr>
              <w:t xml:space="preserve"> one uppercase letter</w:t>
            </w:r>
          </w:p>
          <w:p w14:paraId="3E46EE96" w14:textId="77777777" w:rsidR="002B4DAF" w:rsidRPr="002B4DAF" w:rsidRDefault="002B4DAF" w:rsidP="002B4DAF">
            <w:pPr>
              <w:pStyle w:val="ListParagraph"/>
              <w:numPr>
                <w:ilvl w:val="0"/>
                <w:numId w:val="3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B4DAF">
              <w:rPr>
                <w:b w:val="0"/>
                <w:bCs w:val="0"/>
              </w:rPr>
              <w:t xml:space="preserve">Should include </w:t>
            </w:r>
            <w:proofErr w:type="spellStart"/>
            <w:r w:rsidRPr="002B4DAF">
              <w:rPr>
                <w:b w:val="0"/>
                <w:bCs w:val="0"/>
              </w:rPr>
              <w:t>atleast</w:t>
            </w:r>
            <w:proofErr w:type="spellEnd"/>
            <w:r w:rsidRPr="002B4DAF">
              <w:rPr>
                <w:b w:val="0"/>
                <w:bCs w:val="0"/>
              </w:rPr>
              <w:t xml:space="preserve"> one lowercase letter</w:t>
            </w:r>
          </w:p>
          <w:p w14:paraId="423BD007" w14:textId="77777777" w:rsidR="002B4DAF" w:rsidRPr="002B4DAF" w:rsidRDefault="002B4DAF" w:rsidP="002B4DAF">
            <w:pPr>
              <w:pStyle w:val="ListParagraph"/>
              <w:numPr>
                <w:ilvl w:val="0"/>
                <w:numId w:val="3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B4DAF">
              <w:rPr>
                <w:b w:val="0"/>
                <w:bCs w:val="0"/>
              </w:rPr>
              <w:t xml:space="preserve">Should include </w:t>
            </w:r>
            <w:proofErr w:type="spellStart"/>
            <w:r w:rsidRPr="002B4DAF">
              <w:rPr>
                <w:b w:val="0"/>
                <w:bCs w:val="0"/>
              </w:rPr>
              <w:t>atleast</w:t>
            </w:r>
            <w:proofErr w:type="spellEnd"/>
            <w:r w:rsidRPr="002B4DAF">
              <w:rPr>
                <w:b w:val="0"/>
                <w:bCs w:val="0"/>
              </w:rPr>
              <w:t xml:space="preserve"> one number</w:t>
            </w:r>
          </w:p>
          <w:p w14:paraId="4733721C" w14:textId="16E28AFE" w:rsidR="002B4DAF" w:rsidRPr="002B4DAF" w:rsidRDefault="002B4DAF" w:rsidP="002B4DAF">
            <w:pPr>
              <w:pStyle w:val="ListParagraph"/>
              <w:numPr>
                <w:ilvl w:val="0"/>
                <w:numId w:val="3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B4DAF">
              <w:rPr>
                <w:b w:val="0"/>
                <w:bCs w:val="0"/>
              </w:rPr>
              <w:t xml:space="preserve">Should include </w:t>
            </w:r>
            <w:proofErr w:type="spellStart"/>
            <w:r w:rsidRPr="002B4DAF">
              <w:rPr>
                <w:b w:val="0"/>
                <w:bCs w:val="0"/>
              </w:rPr>
              <w:t>atleast</w:t>
            </w:r>
            <w:proofErr w:type="spellEnd"/>
            <w:r w:rsidRPr="002B4DAF">
              <w:rPr>
                <w:b w:val="0"/>
                <w:bCs w:val="0"/>
              </w:rPr>
              <w:t xml:space="preserve"> one special character </w:t>
            </w:r>
            <w:proofErr w:type="gramStart"/>
            <w:r w:rsidRPr="002B4DAF">
              <w:rPr>
                <w:b w:val="0"/>
                <w:bCs w:val="0"/>
              </w:rPr>
              <w:t>(!,</w:t>
            </w:r>
            <w:proofErr w:type="gramEnd"/>
            <w:r w:rsidRPr="002B4DAF">
              <w:rPr>
                <w:b w:val="0"/>
                <w:bCs w:val="0"/>
              </w:rPr>
              <w:t>@,#...)</w:t>
            </w:r>
          </w:p>
          <w:p w14:paraId="44F62FBF" w14:textId="1FEF314A" w:rsidR="002B4DAF" w:rsidRDefault="002B4DAF" w:rsidP="001540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</w:tbl>
    <w:p w14:paraId="23B007A0" w14:textId="35ED6A29" w:rsidR="004B0374" w:rsidRDefault="004B0374" w:rsidP="00414B2C">
      <w:pPr>
        <w:rPr>
          <w:noProof/>
        </w:rPr>
      </w:pPr>
    </w:p>
    <w:p w14:paraId="700E7B09" w14:textId="769307CB" w:rsidR="002B4DAF" w:rsidRDefault="002B4DAF" w:rsidP="00414B2C">
      <w:pPr>
        <w:rPr>
          <w:noProof/>
        </w:rPr>
      </w:pPr>
    </w:p>
    <w:p w14:paraId="7B721C1B" w14:textId="77777777" w:rsidR="00D96D6E" w:rsidRDefault="00D96D6E" w:rsidP="00D96D6E">
      <w:pPr>
        <w:pStyle w:val="Heading3"/>
        <w:rPr>
          <w:noProof/>
        </w:rPr>
      </w:pPr>
      <w:bookmarkStart w:id="22" w:name="_Toc82373756"/>
      <w:r>
        <w:rPr>
          <w:noProof/>
        </w:rPr>
        <w:t>Special Users</w:t>
      </w:r>
      <w:bookmarkEnd w:id="22"/>
      <w:r>
        <w:rPr>
          <w:noProof/>
        </w:rPr>
        <w:t xml:space="preserve"> </w:t>
      </w:r>
    </w:p>
    <w:p w14:paraId="77223A3D" w14:textId="77777777" w:rsidR="00D96D6E" w:rsidRDefault="00D96D6E">
      <w:pPr>
        <w:spacing w:after="200" w:line="276" w:lineRule="auto"/>
        <w:rPr>
          <w:noProof/>
        </w:rPr>
      </w:pPr>
      <w:r>
        <w:rPr>
          <w:noProof/>
        </w:rPr>
        <w:t xml:space="preserve">Application has two special user that cannot be created. These are system users with specific roles. </w:t>
      </w:r>
    </w:p>
    <w:p w14:paraId="36F70E2B" w14:textId="3CDBC48B" w:rsidR="00D96D6E" w:rsidRDefault="00D96D6E">
      <w:pPr>
        <w:spacing w:after="200" w:line="276" w:lineRule="auto"/>
        <w:rPr>
          <w:noProof/>
        </w:rPr>
      </w:pPr>
      <w:r w:rsidRPr="00D96D6E">
        <w:rPr>
          <w:b/>
          <w:bCs/>
          <w:noProof/>
        </w:rPr>
        <w:t>Guest user</w:t>
      </w:r>
      <w:r>
        <w:rPr>
          <w:b/>
          <w:bCs/>
          <w:noProof/>
        </w:rPr>
        <w:t xml:space="preserve"> – </w:t>
      </w:r>
      <w:r w:rsidRPr="00D96D6E">
        <w:rPr>
          <w:noProof/>
        </w:rPr>
        <w:t xml:space="preserve">Guest user is the default user </w:t>
      </w:r>
      <w:r>
        <w:rPr>
          <w:noProof/>
        </w:rPr>
        <w:t xml:space="preserve">for the application. It doesn’t need login and has accces only you motor sizer application </w:t>
      </w:r>
    </w:p>
    <w:p w14:paraId="078E0645" w14:textId="1B2250D8" w:rsidR="00D96D6E" w:rsidRPr="00A978EF" w:rsidRDefault="00A978EF">
      <w:pPr>
        <w:spacing w:after="200" w:line="276" w:lineRule="auto"/>
        <w:rPr>
          <w:b/>
          <w:bCs/>
          <w:noProof/>
        </w:rPr>
      </w:pPr>
      <w:r w:rsidRPr="00A978EF">
        <w:rPr>
          <w:b/>
          <w:bCs/>
          <w:noProof/>
        </w:rPr>
        <w:t>SystemAdmin</w:t>
      </w:r>
      <w:r>
        <w:rPr>
          <w:b/>
          <w:bCs/>
          <w:noProof/>
        </w:rPr>
        <w:t xml:space="preserve"> user – </w:t>
      </w:r>
      <w:r w:rsidRPr="00A978EF">
        <w:rPr>
          <w:noProof/>
        </w:rPr>
        <w:t>System</w:t>
      </w:r>
      <w:r>
        <w:rPr>
          <w:noProof/>
        </w:rPr>
        <w:t xml:space="preserve"> admin is a special user which has accces only to user master. Password oif the user will be maitained out side the application.</w:t>
      </w:r>
    </w:p>
    <w:p w14:paraId="019EFCF2" w14:textId="2FB11172" w:rsidR="0049155E" w:rsidRPr="00D96D6E" w:rsidRDefault="00D96D6E">
      <w:pPr>
        <w:spacing w:after="200" w:line="276" w:lineRule="auto"/>
        <w:rPr>
          <w:b/>
          <w:bCs/>
          <w:noProof/>
        </w:rPr>
      </w:pPr>
      <w:r>
        <w:rPr>
          <w:b/>
          <w:bCs/>
          <w:noProof/>
        </w:rPr>
        <w:t xml:space="preserve"> </w:t>
      </w:r>
    </w:p>
    <w:p w14:paraId="05E34D15" w14:textId="77777777" w:rsidR="00D96D6E" w:rsidRDefault="00D96D6E">
      <w:pPr>
        <w:spacing w:after="200" w:line="276" w:lineRule="auto"/>
        <w:rPr>
          <w:noProof/>
        </w:rPr>
      </w:pPr>
    </w:p>
    <w:p w14:paraId="17A23FB8" w14:textId="346EF188" w:rsidR="002B4DAF" w:rsidRDefault="0049155E" w:rsidP="0049155E">
      <w:pPr>
        <w:pStyle w:val="Heading1"/>
        <w:rPr>
          <w:noProof/>
        </w:rPr>
      </w:pPr>
      <w:bookmarkStart w:id="23" w:name="_Toc82373757"/>
      <w:r>
        <w:rPr>
          <w:noProof/>
        </w:rPr>
        <w:t>Admin Tasks</w:t>
      </w:r>
      <w:bookmarkEnd w:id="23"/>
    </w:p>
    <w:p w14:paraId="20F793E0" w14:textId="46D28224" w:rsidR="0049155E" w:rsidRDefault="0049155E" w:rsidP="0049155E">
      <w:pPr>
        <w:pStyle w:val="Heading2"/>
      </w:pPr>
      <w:bookmarkStart w:id="24" w:name="_Toc82373758"/>
      <w:r>
        <w:t>User function</w:t>
      </w:r>
      <w:bookmarkEnd w:id="24"/>
      <w:r>
        <w:t xml:space="preserve"> </w:t>
      </w:r>
    </w:p>
    <w:p w14:paraId="3F3AD692" w14:textId="3C153DD4" w:rsidR="0049155E" w:rsidRDefault="0049155E" w:rsidP="0049155E">
      <w:pPr>
        <w:pStyle w:val="Heading3"/>
      </w:pPr>
      <w:bookmarkStart w:id="25" w:name="_Toc82373759"/>
      <w:r>
        <w:t>Login</w:t>
      </w:r>
      <w:bookmarkEnd w:id="25"/>
    </w:p>
    <w:p w14:paraId="276A2153" w14:textId="0CEEFD26" w:rsidR="00D96D6E" w:rsidRDefault="0049155E" w:rsidP="0049155E">
      <w:r>
        <w:t xml:space="preserve">User can click on the </w:t>
      </w:r>
      <w:r>
        <w:rPr>
          <w:noProof/>
        </w:rPr>
        <w:drawing>
          <wp:inline distT="0" distB="0" distL="0" distR="0" wp14:anchorId="350799B4" wp14:editId="3AA33915">
            <wp:extent cx="219075" cy="21509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7946" t="70993" r="25652" b="2667"/>
                    <a:stretch/>
                  </pic:blipFill>
                  <pic:spPr bwMode="auto">
                    <a:xfrm>
                      <a:off x="0" y="0"/>
                      <a:ext cx="229554" cy="22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icon to pop login button to login </w:t>
      </w:r>
      <w:r w:rsidR="00D96D6E">
        <w:t xml:space="preserve">for the master data access. </w:t>
      </w:r>
    </w:p>
    <w:p w14:paraId="5AB562A5" w14:textId="77777777" w:rsidR="0049155E" w:rsidRDefault="0049155E" w:rsidP="0049155E"/>
    <w:p w14:paraId="05186A04" w14:textId="77777777" w:rsidR="00D96D6E" w:rsidRDefault="0049155E" w:rsidP="0049155E">
      <w:r>
        <w:rPr>
          <w:noProof/>
        </w:rPr>
        <w:drawing>
          <wp:inline distT="0" distB="0" distL="0" distR="0" wp14:anchorId="4ED3DBE2" wp14:editId="30A74FA2">
            <wp:extent cx="6207760" cy="17907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7902" t="9682" r="12287" b="75030"/>
                    <a:stretch/>
                  </pic:blipFill>
                  <pic:spPr bwMode="auto">
                    <a:xfrm>
                      <a:off x="0" y="0"/>
                      <a:ext cx="620776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A6D18" w14:textId="77777777" w:rsidR="00D96D6E" w:rsidRDefault="00D96D6E" w:rsidP="0049155E"/>
    <w:p w14:paraId="14D77121" w14:textId="4654AD5C" w:rsidR="0049155E" w:rsidRDefault="00D96D6E" w:rsidP="0049155E">
      <w:r>
        <w:t xml:space="preserve">Once user clicked the </w:t>
      </w:r>
      <w:r w:rsidR="00B3041A">
        <w:t xml:space="preserve">login button application will </w:t>
      </w:r>
      <w:proofErr w:type="spellStart"/>
      <w:r w:rsidR="00B3041A">
        <w:t>popup</w:t>
      </w:r>
      <w:proofErr w:type="spellEnd"/>
      <w:r w:rsidR="00B3041A">
        <w:t xml:space="preserve"> the login screen which open the access to the masters</w:t>
      </w:r>
      <w:r w:rsidR="00FF0F33">
        <w:t>.</w:t>
      </w:r>
    </w:p>
    <w:p w14:paraId="636C71ED" w14:textId="525B810A" w:rsidR="00B3041A" w:rsidRDefault="00B3041A" w:rsidP="0049155E"/>
    <w:p w14:paraId="1B7244B6" w14:textId="48D88B1F" w:rsidR="00B3041A" w:rsidRDefault="00FF0F33" w:rsidP="0049155E">
      <w:r>
        <w:rPr>
          <w:noProof/>
        </w:rPr>
        <w:drawing>
          <wp:inline distT="0" distB="0" distL="0" distR="0" wp14:anchorId="365E006D" wp14:editId="25C27043">
            <wp:extent cx="3321100" cy="166398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389" r="13129" b="2491"/>
                    <a:stretch/>
                  </pic:blipFill>
                  <pic:spPr bwMode="auto">
                    <a:xfrm>
                      <a:off x="0" y="0"/>
                      <a:ext cx="3334467" cy="167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C2A9F" w14:textId="1272E15F" w:rsidR="00B3041A" w:rsidRDefault="00B3041A" w:rsidP="0049155E"/>
    <w:p w14:paraId="5C3CC7A9" w14:textId="23BACC70" w:rsidR="00FF0F33" w:rsidRDefault="00FF0F33" w:rsidP="0049155E">
      <w:r>
        <w:t xml:space="preserve">Once user </w:t>
      </w:r>
      <w:proofErr w:type="spellStart"/>
      <w:r>
        <w:t>loign</w:t>
      </w:r>
      <w:proofErr w:type="spellEnd"/>
      <w:r>
        <w:t xml:space="preserve"> user will have the two functions with same user </w:t>
      </w:r>
      <w:r>
        <w:rPr>
          <w:noProof/>
        </w:rPr>
        <w:drawing>
          <wp:inline distT="0" distB="0" distL="0" distR="0" wp14:anchorId="0216B6A9" wp14:editId="3C6A1B94">
            <wp:extent cx="219075" cy="21509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7946" t="70993" r="25652" b="2667"/>
                    <a:stretch/>
                  </pic:blipFill>
                  <pic:spPr bwMode="auto">
                    <a:xfrm>
                      <a:off x="0" y="0"/>
                      <a:ext cx="229554" cy="22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icon</w:t>
      </w:r>
    </w:p>
    <w:p w14:paraId="5041A14E" w14:textId="00D60528" w:rsidR="00FF0F33" w:rsidRDefault="00FF0F33" w:rsidP="0049155E"/>
    <w:p w14:paraId="2D907E83" w14:textId="2CE26F68" w:rsidR="00FF0F33" w:rsidRDefault="00FF0F33" w:rsidP="0049155E">
      <w:proofErr w:type="gramStart"/>
      <w:r w:rsidRPr="00FF0F33">
        <w:rPr>
          <w:b/>
          <w:bCs/>
        </w:rPr>
        <w:t>Logout</w:t>
      </w:r>
      <w:r>
        <w:t xml:space="preserve">  -</w:t>
      </w:r>
      <w:proofErr w:type="gramEnd"/>
      <w:r>
        <w:t xml:space="preserve"> Can </w:t>
      </w:r>
      <w:proofErr w:type="spellStart"/>
      <w:r>
        <w:t>logour</w:t>
      </w:r>
      <w:proofErr w:type="spellEnd"/>
      <w:r>
        <w:t xml:space="preserve"> from the master access </w:t>
      </w:r>
    </w:p>
    <w:p w14:paraId="147563A3" w14:textId="2F599348" w:rsidR="00FF0F33" w:rsidRDefault="00FF0F33" w:rsidP="0049155E">
      <w:r w:rsidRPr="00FF0F33">
        <w:rPr>
          <w:b/>
          <w:bCs/>
        </w:rPr>
        <w:t xml:space="preserve">Reset </w:t>
      </w:r>
      <w:proofErr w:type="gramStart"/>
      <w:r w:rsidRPr="00FF0F33">
        <w:rPr>
          <w:b/>
          <w:bCs/>
        </w:rPr>
        <w:t xml:space="preserve">Password </w:t>
      </w:r>
      <w:r>
        <w:t xml:space="preserve"> -</w:t>
      </w:r>
      <w:proofErr w:type="gramEnd"/>
      <w:r>
        <w:t xml:space="preserve"> Can reset the logged in users password. </w:t>
      </w:r>
    </w:p>
    <w:p w14:paraId="1A73FBF0" w14:textId="77777777" w:rsidR="00FF0F33" w:rsidRDefault="00FF0F33" w:rsidP="0049155E"/>
    <w:p w14:paraId="4EA361A2" w14:textId="6E94E44D" w:rsidR="00FF0F33" w:rsidRDefault="00FF0F33" w:rsidP="0049155E">
      <w:r>
        <w:rPr>
          <w:noProof/>
        </w:rPr>
        <w:drawing>
          <wp:inline distT="0" distB="0" distL="0" distR="0" wp14:anchorId="4F30ECE0" wp14:editId="060A98B0">
            <wp:extent cx="3599078" cy="1285875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" r="1343"/>
                    <a:stretch/>
                  </pic:blipFill>
                  <pic:spPr bwMode="auto">
                    <a:xfrm>
                      <a:off x="0" y="0"/>
                      <a:ext cx="3599078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74E10" w14:textId="514D2BEB" w:rsidR="00FF0F33" w:rsidRDefault="00FF0F33" w:rsidP="0049155E"/>
    <w:p w14:paraId="189AB382" w14:textId="2016FEB5" w:rsidR="00FF0F33" w:rsidRDefault="00FF0F33" w:rsidP="0049155E"/>
    <w:p w14:paraId="2D361C3A" w14:textId="0FE5B8F0" w:rsidR="00507603" w:rsidRDefault="00507603" w:rsidP="0049155E"/>
    <w:p w14:paraId="7AF476D2" w14:textId="0F7F59DE" w:rsidR="00507603" w:rsidRDefault="00507603" w:rsidP="0049155E"/>
    <w:p w14:paraId="23A74BA1" w14:textId="640D18E2" w:rsidR="00507603" w:rsidRDefault="00507603" w:rsidP="0049155E"/>
    <w:p w14:paraId="6580752F" w14:textId="0C1C792C" w:rsidR="00507603" w:rsidRDefault="00507603" w:rsidP="0049155E"/>
    <w:p w14:paraId="3B615272" w14:textId="1FA4A181" w:rsidR="00507603" w:rsidRDefault="00507603" w:rsidP="0049155E"/>
    <w:p w14:paraId="09D48D49" w14:textId="1D3CF75E" w:rsidR="00507603" w:rsidRDefault="00507603" w:rsidP="00507603">
      <w:pPr>
        <w:pStyle w:val="Heading2"/>
      </w:pPr>
      <w:bookmarkStart w:id="26" w:name="_Toc82373760"/>
      <w:r>
        <w:t>Version Generation</w:t>
      </w:r>
      <w:bookmarkEnd w:id="26"/>
      <w:r>
        <w:t xml:space="preserve"> </w:t>
      </w:r>
    </w:p>
    <w:p w14:paraId="374D4B0B" w14:textId="2031B269" w:rsidR="00507603" w:rsidRDefault="00507603" w:rsidP="0049155E">
      <w:r>
        <w:t xml:space="preserve">Version generation is </w:t>
      </w:r>
      <w:proofErr w:type="spellStart"/>
      <w:r>
        <w:t>processe</w:t>
      </w:r>
      <w:proofErr w:type="spellEnd"/>
      <w:r>
        <w:t xml:space="preserve"> of master data entry confirmation. Please note at the point of master data insert or update will not reflect them for the motor sizing process. User will have to </w:t>
      </w:r>
      <w:r w:rsidR="009B3E19">
        <w:t xml:space="preserve">generate the master data version. User can decide based on amount of the change which type of version will be generated. </w:t>
      </w:r>
    </w:p>
    <w:p w14:paraId="2D961C3F" w14:textId="18E7B1C9" w:rsidR="009B3E19" w:rsidRDefault="009B3E19" w:rsidP="0049155E"/>
    <w:p w14:paraId="1F43B0B3" w14:textId="77777777" w:rsidR="00507603" w:rsidRDefault="00507603" w:rsidP="0049155E"/>
    <w:p w14:paraId="05A4FD13" w14:textId="5F151D7E" w:rsidR="00507603" w:rsidRDefault="009B3E19" w:rsidP="0049155E">
      <w:r>
        <w:rPr>
          <w:noProof/>
        </w:rPr>
        <w:drawing>
          <wp:inline distT="0" distB="0" distL="0" distR="0" wp14:anchorId="53D16062" wp14:editId="3A33A3C8">
            <wp:extent cx="4469412" cy="2018995"/>
            <wp:effectExtent l="0" t="0" r="762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0329" t="9393" r="12131" b="68490"/>
                    <a:stretch/>
                  </pic:blipFill>
                  <pic:spPr bwMode="auto">
                    <a:xfrm>
                      <a:off x="0" y="0"/>
                      <a:ext cx="4486037" cy="202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9413E" w14:textId="0BE8B288" w:rsidR="008F65E4" w:rsidRDefault="008F65E4" w:rsidP="0049155E"/>
    <w:p w14:paraId="3F515FAB" w14:textId="175C8896" w:rsidR="008F65E4" w:rsidRDefault="008F65E4" w:rsidP="008F65E4">
      <w:r w:rsidRPr="008F65E4">
        <w:rPr>
          <w:b/>
          <w:bCs/>
        </w:rPr>
        <w:t>Generate Major Version</w:t>
      </w:r>
      <w:r>
        <w:t xml:space="preserve"> – If the change is significant then user can generate Major version </w:t>
      </w:r>
    </w:p>
    <w:p w14:paraId="52D818AF" w14:textId="1B7B7B5E" w:rsidR="008F65E4" w:rsidRDefault="008F65E4" w:rsidP="008F65E4">
      <w:r w:rsidRPr="008F65E4">
        <w:rPr>
          <w:b/>
          <w:bCs/>
        </w:rPr>
        <w:t>Generate Minor Version</w:t>
      </w:r>
      <w:r>
        <w:t xml:space="preserve"> – If the change is minor then user can generate Minot version </w:t>
      </w:r>
    </w:p>
    <w:p w14:paraId="6B3882AA" w14:textId="0BDF4238" w:rsidR="008F65E4" w:rsidRDefault="008F65E4" w:rsidP="008F65E4">
      <w:r w:rsidRPr="008F65E4">
        <w:rPr>
          <w:b/>
          <w:bCs/>
        </w:rPr>
        <w:t>Generate Patch version</w:t>
      </w:r>
      <w:r>
        <w:t xml:space="preserve"> – This is to generate a version with a small change or a fix for a current version.</w:t>
      </w:r>
    </w:p>
    <w:p w14:paraId="481F1515" w14:textId="0EFC20CF" w:rsidR="008F65E4" w:rsidRDefault="008F65E4" w:rsidP="008F65E4"/>
    <w:p w14:paraId="6A6C5D4A" w14:textId="55266DA6" w:rsidR="008F65E4" w:rsidRDefault="008F65E4" w:rsidP="008F65E4">
      <w:r w:rsidRPr="008F65E4">
        <w:rPr>
          <w:b/>
          <w:bCs/>
        </w:rPr>
        <w:t>Download Current Database</w:t>
      </w:r>
      <w:r>
        <w:rPr>
          <w:b/>
          <w:bCs/>
        </w:rPr>
        <w:t xml:space="preserve"> – </w:t>
      </w:r>
      <w:r w:rsidRPr="008F65E4">
        <w:t>Current</w:t>
      </w:r>
      <w:r>
        <w:rPr>
          <w:b/>
          <w:bCs/>
        </w:rPr>
        <w:t xml:space="preserve"> </w:t>
      </w:r>
      <w:r w:rsidRPr="008F65E4">
        <w:t>database</w:t>
      </w:r>
      <w:r>
        <w:t xml:space="preserve"> is for the admin user to test their master changes without generating the master data version. </w:t>
      </w:r>
      <w:proofErr w:type="gramStart"/>
      <w:r>
        <w:t>Therefore</w:t>
      </w:r>
      <w:proofErr w:type="gramEnd"/>
      <w:r>
        <w:t xml:space="preserve"> this change will not affect the user machines. </w:t>
      </w:r>
    </w:p>
    <w:p w14:paraId="1A0BF46D" w14:textId="77777777" w:rsidR="00614B47" w:rsidRDefault="008F65E4" w:rsidP="008F65E4">
      <w:r>
        <w:t xml:space="preserve">Please note that if a user downloaded the current </w:t>
      </w:r>
      <w:proofErr w:type="gramStart"/>
      <w:r>
        <w:t>database</w:t>
      </w:r>
      <w:proofErr w:type="gramEnd"/>
      <w:r>
        <w:t xml:space="preserve"> then local database version will be </w:t>
      </w:r>
      <w:proofErr w:type="spellStart"/>
      <w:r>
        <w:t>donloaded</w:t>
      </w:r>
      <w:proofErr w:type="spellEnd"/>
      <w:r>
        <w:t xml:space="preserve"> database version + “DR”. </w:t>
      </w:r>
    </w:p>
    <w:p w14:paraId="3E4966C6" w14:textId="688A3B25" w:rsidR="008F65E4" w:rsidRPr="00614B47" w:rsidRDefault="008F65E4" w:rsidP="008F65E4">
      <w:pPr>
        <w:rPr>
          <w:i/>
          <w:iCs/>
        </w:rPr>
      </w:pPr>
      <w:r w:rsidRPr="00614B47">
        <w:rPr>
          <w:i/>
          <w:iCs/>
        </w:rPr>
        <w:t xml:space="preserve">Ex: If the server database version is 4.1.1 then the downloaded local database version will be </w:t>
      </w:r>
      <w:r w:rsidR="00AE6ED9" w:rsidRPr="00614B47">
        <w:rPr>
          <w:i/>
          <w:iCs/>
        </w:rPr>
        <w:t>“</w:t>
      </w:r>
      <w:r w:rsidRPr="00614B47">
        <w:rPr>
          <w:i/>
          <w:iCs/>
        </w:rPr>
        <w:t>4.1.1D</w:t>
      </w:r>
      <w:r w:rsidR="00AE6ED9" w:rsidRPr="00614B47">
        <w:rPr>
          <w:i/>
          <w:iCs/>
        </w:rPr>
        <w:t>R”</w:t>
      </w:r>
      <w:r w:rsidRPr="00614B47">
        <w:rPr>
          <w:i/>
          <w:iCs/>
        </w:rPr>
        <w:t xml:space="preserve"> And every time user launch application. The application will request for the master data </w:t>
      </w:r>
      <w:proofErr w:type="spellStart"/>
      <w:r w:rsidRPr="00614B47">
        <w:rPr>
          <w:i/>
          <w:iCs/>
        </w:rPr>
        <w:t>synciornisation</w:t>
      </w:r>
      <w:proofErr w:type="spellEnd"/>
      <w:r w:rsidRPr="00614B47">
        <w:rPr>
          <w:i/>
          <w:iCs/>
        </w:rPr>
        <w:t xml:space="preserve"> due to </w:t>
      </w:r>
      <w:proofErr w:type="spellStart"/>
      <w:r w:rsidRPr="00614B47">
        <w:rPr>
          <w:i/>
          <w:iCs/>
        </w:rPr>
        <w:t>incamptibale</w:t>
      </w:r>
      <w:proofErr w:type="spellEnd"/>
      <w:r w:rsidRPr="00614B47">
        <w:rPr>
          <w:i/>
          <w:iCs/>
        </w:rPr>
        <w:t xml:space="preserve"> versions.</w:t>
      </w:r>
    </w:p>
    <w:sectPr w:rsidR="008F65E4" w:rsidRPr="00614B47" w:rsidSect="00EA709F">
      <w:headerReference w:type="default" r:id="rId22"/>
      <w:footerReference w:type="default" r:id="rId23"/>
      <w:headerReference w:type="first" r:id="rId24"/>
      <w:pgSz w:w="11906" w:h="16838" w:code="9"/>
      <w:pgMar w:top="720" w:right="720" w:bottom="720" w:left="720" w:header="1134" w:footer="37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831FE8" w14:textId="77777777" w:rsidR="00C550B7" w:rsidRDefault="00C550B7">
      <w:r>
        <w:separator/>
      </w:r>
    </w:p>
  </w:endnote>
  <w:endnote w:type="continuationSeparator" w:id="0">
    <w:p w14:paraId="34A37941" w14:textId="77777777" w:rsidR="00C550B7" w:rsidRDefault="00C550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altName w:val="Nyala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UniversLT-Condensed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Shell Dlg 2">
    <w:panose1 w:val="020B0604030504040204"/>
    <w:charset w:val="00"/>
    <w:family w:val="auto"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D0280" w14:textId="77777777" w:rsidR="00C11235" w:rsidRPr="00B3059B" w:rsidRDefault="00C11235" w:rsidP="002D2E2F">
    <w:pPr>
      <w:pStyle w:val="Footer"/>
      <w:tabs>
        <w:tab w:val="clear" w:pos="4677"/>
        <w:tab w:val="center" w:pos="2160"/>
      </w:tabs>
      <w:ind w:left="540" w:right="540"/>
      <w:jc w:val="right"/>
      <w:rPr>
        <w:noProof/>
      </w:rPr>
    </w:pPr>
    <w:r>
      <w:rPr>
        <w:noProof/>
        <w:lang w:val="en-SG" w:eastAsia="en-SG" w:bidi="ar-SA"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70954A93" wp14:editId="2A5AD12E">
              <wp:simplePos x="0" y="0"/>
              <wp:positionH relativeFrom="column">
                <wp:posOffset>19050</wp:posOffset>
              </wp:positionH>
              <wp:positionV relativeFrom="paragraph">
                <wp:posOffset>19049</wp:posOffset>
              </wp:positionV>
              <wp:extent cx="7086600" cy="0"/>
              <wp:effectExtent l="0" t="0" r="19050" b="19050"/>
              <wp:wrapNone/>
              <wp:docPr id="2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0866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C1F356" id="Line 7" o:spid="_x0000_s1026" style="position:absolute;z-index:251657728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1.5pt,1.5pt" to="559.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"/>
          </w:pict>
        </mc:Fallback>
      </mc:AlternateContent>
    </w:r>
    <w:r w:rsidRPr="00B3059B">
      <w:rPr>
        <w:noProof/>
      </w:rPr>
      <w:t xml:space="preserve"> </w:t>
    </w:r>
  </w:p>
  <w:p w14:paraId="71C5E8B3" w14:textId="144E418E" w:rsidR="00C11235" w:rsidRPr="00CE7DAB" w:rsidRDefault="00C11235" w:rsidP="002D2E2F">
    <w:pPr>
      <w:pStyle w:val="Footer"/>
      <w:tabs>
        <w:tab w:val="clear" w:pos="4677"/>
        <w:tab w:val="center" w:pos="2160"/>
      </w:tabs>
      <w:ind w:left="540" w:right="540"/>
      <w:rPr>
        <w:szCs w:val="20"/>
      </w:rPr>
    </w:pPr>
    <w:proofErr w:type="spellStart"/>
    <w:r>
      <w:rPr>
        <w:rFonts w:cs="Arial"/>
        <w:color w:val="000000"/>
        <w:szCs w:val="20"/>
      </w:rPr>
      <w:t>Topra</w:t>
    </w:r>
    <w:proofErr w:type="spellEnd"/>
    <w:r>
      <w:rPr>
        <w:rFonts w:cs="Arial"/>
        <w:color w:val="000000"/>
        <w:szCs w:val="20"/>
      </w:rPr>
      <w:t xml:space="preserve"> world Pte Ltd</w:t>
    </w:r>
    <w:r w:rsidRPr="00CE7DAB">
      <w:rPr>
        <w:rFonts w:cs="Arial"/>
        <w:color w:val="000000"/>
        <w:szCs w:val="20"/>
      </w:rPr>
      <w:br/>
      <w:t>(C) Copyright-</w:t>
    </w:r>
    <w:r>
      <w:rPr>
        <w:rFonts w:cs="Arial"/>
        <w:color w:val="000000"/>
        <w:szCs w:val="20"/>
      </w:rPr>
      <w:t>17/01</w:t>
    </w:r>
    <w:r w:rsidRPr="00CE7DAB">
      <w:rPr>
        <w:rFonts w:cs="Arial"/>
        <w:color w:val="000000"/>
        <w:szCs w:val="20"/>
      </w:rPr>
      <w:t>/20</w:t>
    </w:r>
    <w:r>
      <w:rPr>
        <w:rFonts w:cs="Arial"/>
        <w:color w:val="000000"/>
        <w:szCs w:val="20"/>
      </w:rPr>
      <w:t>21</w:t>
    </w:r>
    <w:r w:rsidRPr="00CE7DAB">
      <w:rPr>
        <w:rFonts w:cs="Arial"/>
        <w:color w:val="000000"/>
        <w:szCs w:val="20"/>
      </w:rPr>
      <w:tab/>
      <w:t>All Rights Reserved</w:t>
    </w:r>
    <w:r>
      <w:rPr>
        <w:rFonts w:cs="Arial"/>
        <w:color w:val="000000"/>
        <w:szCs w:val="20"/>
      </w:rPr>
      <w:t xml:space="preserve">      </w:t>
    </w:r>
    <w:r w:rsidRPr="00B3059B">
      <w:rPr>
        <w:noProof/>
      </w:rPr>
      <w:fldChar w:fldCharType="begin"/>
    </w:r>
    <w:r w:rsidRPr="00B3059B">
      <w:rPr>
        <w:noProof/>
      </w:rPr>
      <w:instrText xml:space="preserve"> PAGE </w:instrText>
    </w:r>
    <w:r w:rsidRPr="00B3059B">
      <w:rPr>
        <w:noProof/>
      </w:rPr>
      <w:fldChar w:fldCharType="separate"/>
    </w:r>
    <w:r>
      <w:rPr>
        <w:noProof/>
      </w:rPr>
      <w:t>11</w:t>
    </w:r>
    <w:r w:rsidRPr="00B3059B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509FC" w14:textId="77777777" w:rsidR="00C550B7" w:rsidRDefault="00C550B7">
      <w:r>
        <w:separator/>
      </w:r>
    </w:p>
  </w:footnote>
  <w:footnote w:type="continuationSeparator" w:id="0">
    <w:p w14:paraId="4EB555D0" w14:textId="77777777" w:rsidR="00C550B7" w:rsidRDefault="00C550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0ABB0" w14:textId="77777777" w:rsidR="00C11235" w:rsidRPr="00B3059B" w:rsidRDefault="00C11235" w:rsidP="009D5BE5">
    <w:pPr>
      <w:pStyle w:val="Header"/>
      <w:ind w:left="540"/>
      <w:jc w:val="center"/>
    </w:pPr>
    <w:r>
      <w:rPr>
        <w:noProof/>
        <w:lang w:val="en-SG" w:eastAsia="en-SG" w:bidi="ar-SA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39C41C1A" wp14:editId="3376D34F">
              <wp:simplePos x="0" y="0"/>
              <wp:positionH relativeFrom="column">
                <wp:posOffset>2476500</wp:posOffset>
              </wp:positionH>
              <wp:positionV relativeFrom="paragraph">
                <wp:posOffset>-177165</wp:posOffset>
              </wp:positionV>
              <wp:extent cx="4410075" cy="238125"/>
              <wp:effectExtent l="0" t="0" r="9525" b="9525"/>
              <wp:wrapNone/>
              <wp:docPr id="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0075" cy="2381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3201B7" w14:textId="5D50559F" w:rsidR="00C11235" w:rsidRPr="00C30DD7" w:rsidRDefault="00D27905">
                          <w:r>
                            <w:t>Admin</w:t>
                          </w:r>
                          <w:r w:rsidR="00362485">
                            <w:t xml:space="preserve"> Manual</w:t>
                          </w:r>
                          <w:r w:rsidR="00C11235">
                            <w:t xml:space="preserve"> -</w:t>
                          </w:r>
                          <w:r w:rsidR="00C11235" w:rsidRPr="0066619A">
                            <w:t xml:space="preserve"> </w:t>
                          </w:r>
                          <w:r w:rsidR="007D7FAF" w:rsidRPr="007D7FAF">
                            <w:t>Motor Sizing Software</w:t>
                          </w:r>
                          <w:r w:rsidR="007D7FAF">
                            <w:t xml:space="preserve"> </w:t>
                          </w:r>
                          <w:r w:rsidR="00C11235">
                            <w:t xml:space="preserve">for </w:t>
                          </w:r>
                          <w:r w:rsidR="007D7FAF" w:rsidRPr="007D7FAF">
                            <w:t>PBA System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C41C1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3" type="#_x0000_t202" style="position:absolute;left:0;text-align:left;margin-left:195pt;margin-top:-13.95pt;width:347.25pt;height:18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" stroked="f">
              <v:textbox>
                <w:txbxContent>
                  <w:p w14:paraId="5C3201B7" w14:textId="5D50559F" w:rsidR="00C11235" w:rsidRPr="00C30DD7" w:rsidRDefault="00D27905">
                    <w:r>
                      <w:t>Admin</w:t>
                    </w:r>
                    <w:r w:rsidR="00362485">
                      <w:t xml:space="preserve"> Manual</w:t>
                    </w:r>
                    <w:r w:rsidR="00C11235">
                      <w:t xml:space="preserve"> -</w:t>
                    </w:r>
                    <w:r w:rsidR="00C11235" w:rsidRPr="0066619A">
                      <w:t xml:space="preserve"> </w:t>
                    </w:r>
                    <w:r w:rsidR="007D7FAF" w:rsidRPr="007D7FAF">
                      <w:t>Motor Sizing Software</w:t>
                    </w:r>
                    <w:r w:rsidR="007D7FAF">
                      <w:t xml:space="preserve"> </w:t>
                    </w:r>
                    <w:r w:rsidR="00C11235">
                      <w:t xml:space="preserve">for </w:t>
                    </w:r>
                    <w:r w:rsidR="007D7FAF" w:rsidRPr="007D7FAF">
                      <w:t>PBA System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40625" w14:textId="77777777" w:rsidR="00C11235" w:rsidRDefault="00C11235" w:rsidP="00EA709F">
    <w:pPr>
      <w:pStyle w:val="Header"/>
      <w:ind w:left="8496"/>
    </w:pPr>
    <w:r>
      <w:rPr>
        <w:noProof/>
        <w:lang w:val="en-SG" w:eastAsia="en-SG" w:bidi="ar-SA"/>
      </w:rPr>
      <w:drawing>
        <wp:inline distT="0" distB="0" distL="0" distR="0" wp14:anchorId="79179B36" wp14:editId="19AA6E17">
          <wp:extent cx="1515026" cy="3810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topra new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30215" cy="3848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77CB0E0" w14:textId="77777777" w:rsidR="00C11235" w:rsidRDefault="00C112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E4E47"/>
    <w:multiLevelType w:val="hybridMultilevel"/>
    <w:tmpl w:val="9252DC36"/>
    <w:lvl w:ilvl="0" w:tplc="4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20E5CE3"/>
    <w:multiLevelType w:val="hybridMultilevel"/>
    <w:tmpl w:val="8CFC1C8E"/>
    <w:lvl w:ilvl="0" w:tplc="4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108F8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98289A7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AE755F5"/>
    <w:multiLevelType w:val="hybridMultilevel"/>
    <w:tmpl w:val="E20EEF22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3F52C6"/>
    <w:multiLevelType w:val="hybridMultilevel"/>
    <w:tmpl w:val="6CB272A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C1141F"/>
    <w:multiLevelType w:val="hybridMultilevel"/>
    <w:tmpl w:val="4B56A33A"/>
    <w:lvl w:ilvl="0" w:tplc="8D64AE7C">
      <w:start w:val="1"/>
      <w:numFmt w:val="decimal"/>
      <w:lvlText w:val="%1."/>
      <w:lvlJc w:val="left"/>
      <w:pPr>
        <w:ind w:left="1143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63" w:hanging="360"/>
      </w:pPr>
    </w:lvl>
    <w:lvl w:ilvl="2" w:tplc="4809001B" w:tentative="1">
      <w:start w:val="1"/>
      <w:numFmt w:val="lowerRoman"/>
      <w:lvlText w:val="%3."/>
      <w:lvlJc w:val="right"/>
      <w:pPr>
        <w:ind w:left="2583" w:hanging="180"/>
      </w:pPr>
    </w:lvl>
    <w:lvl w:ilvl="3" w:tplc="4809000F" w:tentative="1">
      <w:start w:val="1"/>
      <w:numFmt w:val="decimal"/>
      <w:lvlText w:val="%4."/>
      <w:lvlJc w:val="left"/>
      <w:pPr>
        <w:ind w:left="3303" w:hanging="360"/>
      </w:pPr>
    </w:lvl>
    <w:lvl w:ilvl="4" w:tplc="48090019" w:tentative="1">
      <w:start w:val="1"/>
      <w:numFmt w:val="lowerLetter"/>
      <w:lvlText w:val="%5."/>
      <w:lvlJc w:val="left"/>
      <w:pPr>
        <w:ind w:left="4023" w:hanging="360"/>
      </w:pPr>
    </w:lvl>
    <w:lvl w:ilvl="5" w:tplc="4809001B" w:tentative="1">
      <w:start w:val="1"/>
      <w:numFmt w:val="lowerRoman"/>
      <w:lvlText w:val="%6."/>
      <w:lvlJc w:val="right"/>
      <w:pPr>
        <w:ind w:left="4743" w:hanging="180"/>
      </w:pPr>
    </w:lvl>
    <w:lvl w:ilvl="6" w:tplc="4809000F" w:tentative="1">
      <w:start w:val="1"/>
      <w:numFmt w:val="decimal"/>
      <w:lvlText w:val="%7."/>
      <w:lvlJc w:val="left"/>
      <w:pPr>
        <w:ind w:left="5463" w:hanging="360"/>
      </w:pPr>
    </w:lvl>
    <w:lvl w:ilvl="7" w:tplc="48090019" w:tentative="1">
      <w:start w:val="1"/>
      <w:numFmt w:val="lowerLetter"/>
      <w:lvlText w:val="%8."/>
      <w:lvlJc w:val="left"/>
      <w:pPr>
        <w:ind w:left="6183" w:hanging="360"/>
      </w:pPr>
    </w:lvl>
    <w:lvl w:ilvl="8" w:tplc="4809001B" w:tentative="1">
      <w:start w:val="1"/>
      <w:numFmt w:val="lowerRoman"/>
      <w:lvlText w:val="%9."/>
      <w:lvlJc w:val="right"/>
      <w:pPr>
        <w:ind w:left="6903" w:hanging="180"/>
      </w:pPr>
    </w:lvl>
  </w:abstractNum>
  <w:abstractNum w:abstractNumId="5" w15:restartNumberingAfterBreak="0">
    <w:nsid w:val="21DD60CB"/>
    <w:multiLevelType w:val="hybridMultilevel"/>
    <w:tmpl w:val="329C07D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1B398F"/>
    <w:multiLevelType w:val="hybridMultilevel"/>
    <w:tmpl w:val="057CB4A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B108F8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98289A7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5C37087"/>
    <w:multiLevelType w:val="hybridMultilevel"/>
    <w:tmpl w:val="79D8BD88"/>
    <w:lvl w:ilvl="0" w:tplc="4809000B">
      <w:start w:val="1"/>
      <w:numFmt w:val="bullet"/>
      <w:lvlText w:val=""/>
      <w:lvlJc w:val="left"/>
      <w:pPr>
        <w:ind w:left="816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8" w15:restartNumberingAfterBreak="0">
    <w:nsid w:val="25E04E4B"/>
    <w:multiLevelType w:val="hybridMultilevel"/>
    <w:tmpl w:val="FF564090"/>
    <w:lvl w:ilvl="0" w:tplc="3BDA98CE">
      <w:start w:val="1"/>
      <w:numFmt w:val="decimal"/>
      <w:lvlText w:val="%1."/>
      <w:lvlJc w:val="left"/>
      <w:pPr>
        <w:tabs>
          <w:tab w:val="num" w:pos="1512"/>
        </w:tabs>
        <w:ind w:left="1512" w:hanging="360"/>
      </w:pPr>
      <w:rPr>
        <w:rFonts w:hint="default"/>
      </w:rPr>
    </w:lvl>
    <w:lvl w:ilvl="1" w:tplc="3EF807A8">
      <w:start w:val="1"/>
      <w:numFmt w:val="decimal"/>
      <w:lvlText w:val="%2."/>
      <w:lvlJc w:val="left"/>
      <w:pPr>
        <w:tabs>
          <w:tab w:val="num" w:pos="2232"/>
        </w:tabs>
        <w:ind w:left="2232" w:hanging="360"/>
      </w:pPr>
      <w:rPr>
        <w:rFonts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952"/>
        </w:tabs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72"/>
        </w:tabs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92"/>
        </w:tabs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</w:lvl>
  </w:abstractNum>
  <w:abstractNum w:abstractNumId="9" w15:restartNumberingAfterBreak="0">
    <w:nsid w:val="2DA43ADD"/>
    <w:multiLevelType w:val="hybridMultilevel"/>
    <w:tmpl w:val="A134DAFC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37340D03"/>
    <w:multiLevelType w:val="hybridMultilevel"/>
    <w:tmpl w:val="81588D8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B621D8"/>
    <w:multiLevelType w:val="hybridMultilevel"/>
    <w:tmpl w:val="9244CB4C"/>
    <w:lvl w:ilvl="0" w:tplc="9814C0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500" w:hanging="360"/>
      </w:pPr>
    </w:lvl>
    <w:lvl w:ilvl="2" w:tplc="4809001B" w:tentative="1">
      <w:start w:val="1"/>
      <w:numFmt w:val="lowerRoman"/>
      <w:lvlText w:val="%3."/>
      <w:lvlJc w:val="right"/>
      <w:pPr>
        <w:ind w:left="2220" w:hanging="180"/>
      </w:pPr>
    </w:lvl>
    <w:lvl w:ilvl="3" w:tplc="4809000F" w:tentative="1">
      <w:start w:val="1"/>
      <w:numFmt w:val="decimal"/>
      <w:lvlText w:val="%4."/>
      <w:lvlJc w:val="left"/>
      <w:pPr>
        <w:ind w:left="2940" w:hanging="360"/>
      </w:pPr>
    </w:lvl>
    <w:lvl w:ilvl="4" w:tplc="48090019" w:tentative="1">
      <w:start w:val="1"/>
      <w:numFmt w:val="lowerLetter"/>
      <w:lvlText w:val="%5."/>
      <w:lvlJc w:val="left"/>
      <w:pPr>
        <w:ind w:left="3660" w:hanging="360"/>
      </w:pPr>
    </w:lvl>
    <w:lvl w:ilvl="5" w:tplc="4809001B" w:tentative="1">
      <w:start w:val="1"/>
      <w:numFmt w:val="lowerRoman"/>
      <w:lvlText w:val="%6."/>
      <w:lvlJc w:val="right"/>
      <w:pPr>
        <w:ind w:left="4380" w:hanging="180"/>
      </w:pPr>
    </w:lvl>
    <w:lvl w:ilvl="6" w:tplc="4809000F" w:tentative="1">
      <w:start w:val="1"/>
      <w:numFmt w:val="decimal"/>
      <w:lvlText w:val="%7."/>
      <w:lvlJc w:val="left"/>
      <w:pPr>
        <w:ind w:left="5100" w:hanging="360"/>
      </w:pPr>
    </w:lvl>
    <w:lvl w:ilvl="7" w:tplc="48090019" w:tentative="1">
      <w:start w:val="1"/>
      <w:numFmt w:val="lowerLetter"/>
      <w:lvlText w:val="%8."/>
      <w:lvlJc w:val="left"/>
      <w:pPr>
        <w:ind w:left="5820" w:hanging="360"/>
      </w:pPr>
    </w:lvl>
    <w:lvl w:ilvl="8" w:tplc="4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447445D0"/>
    <w:multiLevelType w:val="hybridMultilevel"/>
    <w:tmpl w:val="0E0C316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710E20"/>
    <w:multiLevelType w:val="hybridMultilevel"/>
    <w:tmpl w:val="219A8D1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BF10B8"/>
    <w:multiLevelType w:val="hybridMultilevel"/>
    <w:tmpl w:val="2AD80FE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1C5EFA"/>
    <w:multiLevelType w:val="hybridMultilevel"/>
    <w:tmpl w:val="CB003A8A"/>
    <w:lvl w:ilvl="0" w:tplc="3FF89D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2677B5"/>
    <w:multiLevelType w:val="hybridMultilevel"/>
    <w:tmpl w:val="78F61B60"/>
    <w:lvl w:ilvl="0" w:tplc="B734CF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500" w:hanging="360"/>
      </w:pPr>
    </w:lvl>
    <w:lvl w:ilvl="2" w:tplc="4809001B" w:tentative="1">
      <w:start w:val="1"/>
      <w:numFmt w:val="lowerRoman"/>
      <w:lvlText w:val="%3."/>
      <w:lvlJc w:val="right"/>
      <w:pPr>
        <w:ind w:left="2220" w:hanging="180"/>
      </w:pPr>
    </w:lvl>
    <w:lvl w:ilvl="3" w:tplc="4809000F" w:tentative="1">
      <w:start w:val="1"/>
      <w:numFmt w:val="decimal"/>
      <w:lvlText w:val="%4."/>
      <w:lvlJc w:val="left"/>
      <w:pPr>
        <w:ind w:left="2940" w:hanging="360"/>
      </w:pPr>
    </w:lvl>
    <w:lvl w:ilvl="4" w:tplc="48090019" w:tentative="1">
      <w:start w:val="1"/>
      <w:numFmt w:val="lowerLetter"/>
      <w:lvlText w:val="%5."/>
      <w:lvlJc w:val="left"/>
      <w:pPr>
        <w:ind w:left="3660" w:hanging="360"/>
      </w:pPr>
    </w:lvl>
    <w:lvl w:ilvl="5" w:tplc="4809001B" w:tentative="1">
      <w:start w:val="1"/>
      <w:numFmt w:val="lowerRoman"/>
      <w:lvlText w:val="%6."/>
      <w:lvlJc w:val="right"/>
      <w:pPr>
        <w:ind w:left="4380" w:hanging="180"/>
      </w:pPr>
    </w:lvl>
    <w:lvl w:ilvl="6" w:tplc="4809000F" w:tentative="1">
      <w:start w:val="1"/>
      <w:numFmt w:val="decimal"/>
      <w:lvlText w:val="%7."/>
      <w:lvlJc w:val="left"/>
      <w:pPr>
        <w:ind w:left="5100" w:hanging="360"/>
      </w:pPr>
    </w:lvl>
    <w:lvl w:ilvl="7" w:tplc="48090019" w:tentative="1">
      <w:start w:val="1"/>
      <w:numFmt w:val="lowerLetter"/>
      <w:lvlText w:val="%8."/>
      <w:lvlJc w:val="left"/>
      <w:pPr>
        <w:ind w:left="5820" w:hanging="360"/>
      </w:pPr>
    </w:lvl>
    <w:lvl w:ilvl="8" w:tplc="4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7" w15:restartNumberingAfterBreak="0">
    <w:nsid w:val="53790CEF"/>
    <w:multiLevelType w:val="hybridMultilevel"/>
    <w:tmpl w:val="9F10B7D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 w15:restartNumberingAfterBreak="0">
    <w:nsid w:val="55AD219C"/>
    <w:multiLevelType w:val="hybridMultilevel"/>
    <w:tmpl w:val="25E059B8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781221"/>
    <w:multiLevelType w:val="hybridMultilevel"/>
    <w:tmpl w:val="4CD860D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625FD3"/>
    <w:multiLevelType w:val="hybridMultilevel"/>
    <w:tmpl w:val="CEE0F07C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0C72CE"/>
    <w:multiLevelType w:val="hybridMultilevel"/>
    <w:tmpl w:val="2848DB42"/>
    <w:lvl w:ilvl="0" w:tplc="4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108F8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98289A7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A7E6B5E"/>
    <w:multiLevelType w:val="hybridMultilevel"/>
    <w:tmpl w:val="93AEE00C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171593"/>
    <w:multiLevelType w:val="hybridMultilevel"/>
    <w:tmpl w:val="B89CAF6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C47A54"/>
    <w:multiLevelType w:val="hybridMultilevel"/>
    <w:tmpl w:val="6F48AFA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221044"/>
    <w:multiLevelType w:val="hybridMultilevel"/>
    <w:tmpl w:val="630E9E20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9A2C0D"/>
    <w:multiLevelType w:val="hybridMultilevel"/>
    <w:tmpl w:val="8B16747E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9A2C19"/>
    <w:multiLevelType w:val="hybridMultilevel"/>
    <w:tmpl w:val="A134DAFC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66EA6A2C"/>
    <w:multiLevelType w:val="hybridMultilevel"/>
    <w:tmpl w:val="B108FD8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8F317C"/>
    <w:multiLevelType w:val="hybridMultilevel"/>
    <w:tmpl w:val="3EEC4DC6"/>
    <w:lvl w:ilvl="0" w:tplc="D988F686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0" w15:restartNumberingAfterBreak="0">
    <w:nsid w:val="71406327"/>
    <w:multiLevelType w:val="hybridMultilevel"/>
    <w:tmpl w:val="1B80733C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487AE8"/>
    <w:multiLevelType w:val="hybridMultilevel"/>
    <w:tmpl w:val="308E308E"/>
    <w:lvl w:ilvl="0" w:tplc="409285A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2" w15:restartNumberingAfterBreak="0">
    <w:nsid w:val="7D754E48"/>
    <w:multiLevelType w:val="hybridMultilevel"/>
    <w:tmpl w:val="3DC877C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E9A3999"/>
    <w:multiLevelType w:val="hybridMultilevel"/>
    <w:tmpl w:val="8BC8E78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32"/>
  </w:num>
  <w:num w:numId="4">
    <w:abstractNumId w:val="9"/>
  </w:num>
  <w:num w:numId="5">
    <w:abstractNumId w:val="27"/>
  </w:num>
  <w:num w:numId="6">
    <w:abstractNumId w:val="11"/>
  </w:num>
  <w:num w:numId="7">
    <w:abstractNumId w:val="6"/>
  </w:num>
  <w:num w:numId="8">
    <w:abstractNumId w:val="4"/>
  </w:num>
  <w:num w:numId="9">
    <w:abstractNumId w:val="16"/>
  </w:num>
  <w:num w:numId="10">
    <w:abstractNumId w:val="31"/>
  </w:num>
  <w:num w:numId="11">
    <w:abstractNumId w:val="29"/>
  </w:num>
  <w:num w:numId="12">
    <w:abstractNumId w:val="1"/>
  </w:num>
  <w:num w:numId="13">
    <w:abstractNumId w:val="21"/>
  </w:num>
  <w:num w:numId="14">
    <w:abstractNumId w:val="0"/>
  </w:num>
  <w:num w:numId="15">
    <w:abstractNumId w:val="20"/>
  </w:num>
  <w:num w:numId="16">
    <w:abstractNumId w:val="7"/>
  </w:num>
  <w:num w:numId="17">
    <w:abstractNumId w:val="2"/>
  </w:num>
  <w:num w:numId="18">
    <w:abstractNumId w:val="25"/>
  </w:num>
  <w:num w:numId="19">
    <w:abstractNumId w:val="22"/>
  </w:num>
  <w:num w:numId="20">
    <w:abstractNumId w:val="26"/>
  </w:num>
  <w:num w:numId="21">
    <w:abstractNumId w:val="5"/>
  </w:num>
  <w:num w:numId="22">
    <w:abstractNumId w:val="30"/>
  </w:num>
  <w:num w:numId="23">
    <w:abstractNumId w:val="18"/>
  </w:num>
  <w:num w:numId="24">
    <w:abstractNumId w:val="3"/>
  </w:num>
  <w:num w:numId="25">
    <w:abstractNumId w:val="13"/>
  </w:num>
  <w:num w:numId="26">
    <w:abstractNumId w:val="15"/>
  </w:num>
  <w:num w:numId="27">
    <w:abstractNumId w:val="10"/>
  </w:num>
  <w:num w:numId="28">
    <w:abstractNumId w:val="33"/>
  </w:num>
  <w:num w:numId="29">
    <w:abstractNumId w:val="23"/>
  </w:num>
  <w:num w:numId="30">
    <w:abstractNumId w:val="28"/>
  </w:num>
  <w:num w:numId="31">
    <w:abstractNumId w:val="12"/>
  </w:num>
  <w:num w:numId="32">
    <w:abstractNumId w:val="14"/>
  </w:num>
  <w:num w:numId="33">
    <w:abstractNumId w:val="24"/>
  </w:num>
  <w:num w:numId="34">
    <w:abstractNumId w:val="1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isplayBackgroundShape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UwMzW0MDM3MQMyTZV0lIJTi4sz8/NACgxNawEEFdMBLQAAAA=="/>
  </w:docVars>
  <w:rsids>
    <w:rsidRoot w:val="00AF0010"/>
    <w:rsid w:val="00007AED"/>
    <w:rsid w:val="00012542"/>
    <w:rsid w:val="000134DA"/>
    <w:rsid w:val="000432C9"/>
    <w:rsid w:val="00045E25"/>
    <w:rsid w:val="00050521"/>
    <w:rsid w:val="000506C6"/>
    <w:rsid w:val="000556B0"/>
    <w:rsid w:val="00060E13"/>
    <w:rsid w:val="000620B3"/>
    <w:rsid w:val="00071B70"/>
    <w:rsid w:val="000942F5"/>
    <w:rsid w:val="000A02C8"/>
    <w:rsid w:val="000A0B9C"/>
    <w:rsid w:val="000A12EE"/>
    <w:rsid w:val="000C5125"/>
    <w:rsid w:val="000F38DD"/>
    <w:rsid w:val="000F485B"/>
    <w:rsid w:val="001078DF"/>
    <w:rsid w:val="00116738"/>
    <w:rsid w:val="001175E4"/>
    <w:rsid w:val="00137C25"/>
    <w:rsid w:val="00140524"/>
    <w:rsid w:val="001407F2"/>
    <w:rsid w:val="001443C3"/>
    <w:rsid w:val="00150394"/>
    <w:rsid w:val="00155970"/>
    <w:rsid w:val="0016667E"/>
    <w:rsid w:val="00170756"/>
    <w:rsid w:val="00174691"/>
    <w:rsid w:val="00177E3A"/>
    <w:rsid w:val="0018383E"/>
    <w:rsid w:val="00186E3B"/>
    <w:rsid w:val="00192D8E"/>
    <w:rsid w:val="001957D5"/>
    <w:rsid w:val="00195A06"/>
    <w:rsid w:val="00196626"/>
    <w:rsid w:val="00197A9F"/>
    <w:rsid w:val="001A17BC"/>
    <w:rsid w:val="001F28BB"/>
    <w:rsid w:val="001F31F9"/>
    <w:rsid w:val="001F72D3"/>
    <w:rsid w:val="002000CA"/>
    <w:rsid w:val="00201D5C"/>
    <w:rsid w:val="002025B9"/>
    <w:rsid w:val="002132A9"/>
    <w:rsid w:val="00216F92"/>
    <w:rsid w:val="00222B0F"/>
    <w:rsid w:val="00231596"/>
    <w:rsid w:val="0023169E"/>
    <w:rsid w:val="00237CBF"/>
    <w:rsid w:val="00245AED"/>
    <w:rsid w:val="0026355C"/>
    <w:rsid w:val="00274FCD"/>
    <w:rsid w:val="00275D8C"/>
    <w:rsid w:val="00277ADB"/>
    <w:rsid w:val="00280A81"/>
    <w:rsid w:val="00286164"/>
    <w:rsid w:val="00293793"/>
    <w:rsid w:val="002946DE"/>
    <w:rsid w:val="002958DD"/>
    <w:rsid w:val="002A0BEE"/>
    <w:rsid w:val="002A1C0D"/>
    <w:rsid w:val="002A23F8"/>
    <w:rsid w:val="002B00F3"/>
    <w:rsid w:val="002B4DAF"/>
    <w:rsid w:val="002D2E2F"/>
    <w:rsid w:val="002D550B"/>
    <w:rsid w:val="002E020E"/>
    <w:rsid w:val="002E029C"/>
    <w:rsid w:val="002E0358"/>
    <w:rsid w:val="002E3AD3"/>
    <w:rsid w:val="002E7F92"/>
    <w:rsid w:val="002F168C"/>
    <w:rsid w:val="002F1D08"/>
    <w:rsid w:val="002F4E04"/>
    <w:rsid w:val="00301D59"/>
    <w:rsid w:val="003029CE"/>
    <w:rsid w:val="00322D88"/>
    <w:rsid w:val="00322E3F"/>
    <w:rsid w:val="0032415B"/>
    <w:rsid w:val="00325433"/>
    <w:rsid w:val="003307E8"/>
    <w:rsid w:val="00340D39"/>
    <w:rsid w:val="00353394"/>
    <w:rsid w:val="003577DE"/>
    <w:rsid w:val="00362485"/>
    <w:rsid w:val="003657D2"/>
    <w:rsid w:val="003743B6"/>
    <w:rsid w:val="00395555"/>
    <w:rsid w:val="003A0E7D"/>
    <w:rsid w:val="003A23EA"/>
    <w:rsid w:val="003A2E0B"/>
    <w:rsid w:val="003A34FE"/>
    <w:rsid w:val="003A452A"/>
    <w:rsid w:val="003A5F86"/>
    <w:rsid w:val="003B428A"/>
    <w:rsid w:val="003B7F97"/>
    <w:rsid w:val="003C2D8E"/>
    <w:rsid w:val="003D6DA4"/>
    <w:rsid w:val="003E3561"/>
    <w:rsid w:val="003E603D"/>
    <w:rsid w:val="003F320B"/>
    <w:rsid w:val="003F56AC"/>
    <w:rsid w:val="00414B2C"/>
    <w:rsid w:val="00423A31"/>
    <w:rsid w:val="00423D1D"/>
    <w:rsid w:val="00433DED"/>
    <w:rsid w:val="004349FC"/>
    <w:rsid w:val="00435EB2"/>
    <w:rsid w:val="00444A63"/>
    <w:rsid w:val="004472E8"/>
    <w:rsid w:val="004475C1"/>
    <w:rsid w:val="0045262F"/>
    <w:rsid w:val="00455BD0"/>
    <w:rsid w:val="00456B8A"/>
    <w:rsid w:val="00463216"/>
    <w:rsid w:val="004654A4"/>
    <w:rsid w:val="0049155E"/>
    <w:rsid w:val="00496683"/>
    <w:rsid w:val="004A419B"/>
    <w:rsid w:val="004A4405"/>
    <w:rsid w:val="004A4869"/>
    <w:rsid w:val="004A4B6F"/>
    <w:rsid w:val="004A5B30"/>
    <w:rsid w:val="004A61C2"/>
    <w:rsid w:val="004A73BF"/>
    <w:rsid w:val="004B0374"/>
    <w:rsid w:val="004E48CB"/>
    <w:rsid w:val="004F1533"/>
    <w:rsid w:val="004F6706"/>
    <w:rsid w:val="004F6FD5"/>
    <w:rsid w:val="004F7C76"/>
    <w:rsid w:val="00503B45"/>
    <w:rsid w:val="005044CE"/>
    <w:rsid w:val="00505E33"/>
    <w:rsid w:val="00507603"/>
    <w:rsid w:val="00512A5C"/>
    <w:rsid w:val="00516945"/>
    <w:rsid w:val="00516DCB"/>
    <w:rsid w:val="00516F3A"/>
    <w:rsid w:val="00521B17"/>
    <w:rsid w:val="00522E79"/>
    <w:rsid w:val="00524964"/>
    <w:rsid w:val="00525D5C"/>
    <w:rsid w:val="00527B35"/>
    <w:rsid w:val="00544B87"/>
    <w:rsid w:val="00551AE1"/>
    <w:rsid w:val="0055386D"/>
    <w:rsid w:val="00554013"/>
    <w:rsid w:val="00557C55"/>
    <w:rsid w:val="0056001D"/>
    <w:rsid w:val="00560124"/>
    <w:rsid w:val="00581275"/>
    <w:rsid w:val="005843C2"/>
    <w:rsid w:val="005877E8"/>
    <w:rsid w:val="005908A7"/>
    <w:rsid w:val="00596454"/>
    <w:rsid w:val="005A2D12"/>
    <w:rsid w:val="005B48FC"/>
    <w:rsid w:val="005B496C"/>
    <w:rsid w:val="005C10E2"/>
    <w:rsid w:val="005C19C9"/>
    <w:rsid w:val="005D5995"/>
    <w:rsid w:val="005E33A5"/>
    <w:rsid w:val="005E3FBA"/>
    <w:rsid w:val="005F0E76"/>
    <w:rsid w:val="005F58A1"/>
    <w:rsid w:val="005F75A5"/>
    <w:rsid w:val="00600762"/>
    <w:rsid w:val="00603998"/>
    <w:rsid w:val="00604689"/>
    <w:rsid w:val="006053F2"/>
    <w:rsid w:val="00606B86"/>
    <w:rsid w:val="00612F01"/>
    <w:rsid w:val="00613870"/>
    <w:rsid w:val="00614459"/>
    <w:rsid w:val="00614B47"/>
    <w:rsid w:val="006161B9"/>
    <w:rsid w:val="00620AD1"/>
    <w:rsid w:val="00621272"/>
    <w:rsid w:val="00621892"/>
    <w:rsid w:val="00632FD5"/>
    <w:rsid w:val="00650E4D"/>
    <w:rsid w:val="0065314E"/>
    <w:rsid w:val="0066121D"/>
    <w:rsid w:val="00664743"/>
    <w:rsid w:val="0066619A"/>
    <w:rsid w:val="00667B5B"/>
    <w:rsid w:val="00671D93"/>
    <w:rsid w:val="00673DC7"/>
    <w:rsid w:val="006761F4"/>
    <w:rsid w:val="00690451"/>
    <w:rsid w:val="00690783"/>
    <w:rsid w:val="0069098D"/>
    <w:rsid w:val="00693941"/>
    <w:rsid w:val="006942C1"/>
    <w:rsid w:val="006A0674"/>
    <w:rsid w:val="006A2AEC"/>
    <w:rsid w:val="006B053E"/>
    <w:rsid w:val="006B4165"/>
    <w:rsid w:val="006C078E"/>
    <w:rsid w:val="006D00A1"/>
    <w:rsid w:val="006D0EF7"/>
    <w:rsid w:val="006D43C3"/>
    <w:rsid w:val="006E577B"/>
    <w:rsid w:val="006E5A9A"/>
    <w:rsid w:val="006F38AB"/>
    <w:rsid w:val="006F5DAD"/>
    <w:rsid w:val="006F6720"/>
    <w:rsid w:val="007054D6"/>
    <w:rsid w:val="00705753"/>
    <w:rsid w:val="0072218D"/>
    <w:rsid w:val="0072493A"/>
    <w:rsid w:val="00725716"/>
    <w:rsid w:val="00735995"/>
    <w:rsid w:val="00735C30"/>
    <w:rsid w:val="00736237"/>
    <w:rsid w:val="00744F1E"/>
    <w:rsid w:val="00745AA5"/>
    <w:rsid w:val="0074660D"/>
    <w:rsid w:val="00752043"/>
    <w:rsid w:val="007578E8"/>
    <w:rsid w:val="007611A4"/>
    <w:rsid w:val="00767BCA"/>
    <w:rsid w:val="00767E34"/>
    <w:rsid w:val="007717FC"/>
    <w:rsid w:val="00775E07"/>
    <w:rsid w:val="00777976"/>
    <w:rsid w:val="007859EC"/>
    <w:rsid w:val="00785EF6"/>
    <w:rsid w:val="00790EFC"/>
    <w:rsid w:val="007947AA"/>
    <w:rsid w:val="00794E1E"/>
    <w:rsid w:val="007A03F9"/>
    <w:rsid w:val="007A06D2"/>
    <w:rsid w:val="007A0C95"/>
    <w:rsid w:val="007A220A"/>
    <w:rsid w:val="007A6A6D"/>
    <w:rsid w:val="007A72F2"/>
    <w:rsid w:val="007B73A5"/>
    <w:rsid w:val="007B7C2C"/>
    <w:rsid w:val="007D5AC1"/>
    <w:rsid w:val="007D7FAF"/>
    <w:rsid w:val="007F2610"/>
    <w:rsid w:val="007F4C6A"/>
    <w:rsid w:val="007F7141"/>
    <w:rsid w:val="00807F1D"/>
    <w:rsid w:val="008126F1"/>
    <w:rsid w:val="00815DCC"/>
    <w:rsid w:val="008233CF"/>
    <w:rsid w:val="008350E0"/>
    <w:rsid w:val="008352E9"/>
    <w:rsid w:val="008477D0"/>
    <w:rsid w:val="0085019C"/>
    <w:rsid w:val="008637CA"/>
    <w:rsid w:val="00866A99"/>
    <w:rsid w:val="00866FB5"/>
    <w:rsid w:val="008732D0"/>
    <w:rsid w:val="00874D8B"/>
    <w:rsid w:val="00876289"/>
    <w:rsid w:val="008763E6"/>
    <w:rsid w:val="008826CA"/>
    <w:rsid w:val="00884AF8"/>
    <w:rsid w:val="00894E3F"/>
    <w:rsid w:val="00894FA4"/>
    <w:rsid w:val="008C1CDF"/>
    <w:rsid w:val="008C2AC0"/>
    <w:rsid w:val="008D1FCA"/>
    <w:rsid w:val="008D5AE9"/>
    <w:rsid w:val="008D653C"/>
    <w:rsid w:val="008D77C2"/>
    <w:rsid w:val="008E2332"/>
    <w:rsid w:val="008F5522"/>
    <w:rsid w:val="008F65E4"/>
    <w:rsid w:val="00901765"/>
    <w:rsid w:val="00904C14"/>
    <w:rsid w:val="0090503F"/>
    <w:rsid w:val="00906E54"/>
    <w:rsid w:val="00910E1C"/>
    <w:rsid w:val="00911927"/>
    <w:rsid w:val="00916CC1"/>
    <w:rsid w:val="00931604"/>
    <w:rsid w:val="00952D2F"/>
    <w:rsid w:val="00957ADA"/>
    <w:rsid w:val="00962171"/>
    <w:rsid w:val="00982DA7"/>
    <w:rsid w:val="00986CCA"/>
    <w:rsid w:val="009A28F2"/>
    <w:rsid w:val="009B365D"/>
    <w:rsid w:val="009B3E19"/>
    <w:rsid w:val="009C17B2"/>
    <w:rsid w:val="009C1F70"/>
    <w:rsid w:val="009C6626"/>
    <w:rsid w:val="009D5BE5"/>
    <w:rsid w:val="009E3F61"/>
    <w:rsid w:val="009E57C3"/>
    <w:rsid w:val="009F3E65"/>
    <w:rsid w:val="00A019C4"/>
    <w:rsid w:val="00A0440B"/>
    <w:rsid w:val="00A12304"/>
    <w:rsid w:val="00A132EC"/>
    <w:rsid w:val="00A135C5"/>
    <w:rsid w:val="00A13F47"/>
    <w:rsid w:val="00A17672"/>
    <w:rsid w:val="00A20CEA"/>
    <w:rsid w:val="00A2190A"/>
    <w:rsid w:val="00A2272B"/>
    <w:rsid w:val="00A37E8F"/>
    <w:rsid w:val="00A4676D"/>
    <w:rsid w:val="00A57009"/>
    <w:rsid w:val="00A57135"/>
    <w:rsid w:val="00A61F9D"/>
    <w:rsid w:val="00A769D2"/>
    <w:rsid w:val="00A80198"/>
    <w:rsid w:val="00A91409"/>
    <w:rsid w:val="00A968DA"/>
    <w:rsid w:val="00A978EF"/>
    <w:rsid w:val="00AA0305"/>
    <w:rsid w:val="00AA31AE"/>
    <w:rsid w:val="00AA76ED"/>
    <w:rsid w:val="00AA7B29"/>
    <w:rsid w:val="00AB3762"/>
    <w:rsid w:val="00AC2555"/>
    <w:rsid w:val="00AD08E7"/>
    <w:rsid w:val="00AD234A"/>
    <w:rsid w:val="00AD7096"/>
    <w:rsid w:val="00AE156F"/>
    <w:rsid w:val="00AE4C7F"/>
    <w:rsid w:val="00AE6CED"/>
    <w:rsid w:val="00AE6ED9"/>
    <w:rsid w:val="00AF0010"/>
    <w:rsid w:val="00AF1E30"/>
    <w:rsid w:val="00B0382F"/>
    <w:rsid w:val="00B05063"/>
    <w:rsid w:val="00B056D2"/>
    <w:rsid w:val="00B12401"/>
    <w:rsid w:val="00B16F32"/>
    <w:rsid w:val="00B2172D"/>
    <w:rsid w:val="00B25CAA"/>
    <w:rsid w:val="00B267F5"/>
    <w:rsid w:val="00B3041A"/>
    <w:rsid w:val="00B3059B"/>
    <w:rsid w:val="00B30918"/>
    <w:rsid w:val="00B344AE"/>
    <w:rsid w:val="00B345A4"/>
    <w:rsid w:val="00B34C6F"/>
    <w:rsid w:val="00B36155"/>
    <w:rsid w:val="00B45778"/>
    <w:rsid w:val="00B46560"/>
    <w:rsid w:val="00B46A3A"/>
    <w:rsid w:val="00B513EE"/>
    <w:rsid w:val="00B62D8A"/>
    <w:rsid w:val="00B62F80"/>
    <w:rsid w:val="00B67446"/>
    <w:rsid w:val="00B96C93"/>
    <w:rsid w:val="00BA4A0E"/>
    <w:rsid w:val="00BA4BBF"/>
    <w:rsid w:val="00BA5AB9"/>
    <w:rsid w:val="00BA6628"/>
    <w:rsid w:val="00BA7C6F"/>
    <w:rsid w:val="00BC02A2"/>
    <w:rsid w:val="00BC25A8"/>
    <w:rsid w:val="00BC62D3"/>
    <w:rsid w:val="00BD2A75"/>
    <w:rsid w:val="00BE088C"/>
    <w:rsid w:val="00BE34C5"/>
    <w:rsid w:val="00BF32AF"/>
    <w:rsid w:val="00BF33FD"/>
    <w:rsid w:val="00BF3416"/>
    <w:rsid w:val="00C03436"/>
    <w:rsid w:val="00C11235"/>
    <w:rsid w:val="00C1132A"/>
    <w:rsid w:val="00C2382F"/>
    <w:rsid w:val="00C30D1A"/>
    <w:rsid w:val="00C30DD7"/>
    <w:rsid w:val="00C34916"/>
    <w:rsid w:val="00C421A7"/>
    <w:rsid w:val="00C43427"/>
    <w:rsid w:val="00C47D45"/>
    <w:rsid w:val="00C550B7"/>
    <w:rsid w:val="00C5719F"/>
    <w:rsid w:val="00C62E8E"/>
    <w:rsid w:val="00C65000"/>
    <w:rsid w:val="00C751CB"/>
    <w:rsid w:val="00C84A99"/>
    <w:rsid w:val="00C875D7"/>
    <w:rsid w:val="00C950D0"/>
    <w:rsid w:val="00C96319"/>
    <w:rsid w:val="00C97F2B"/>
    <w:rsid w:val="00CA395C"/>
    <w:rsid w:val="00CB2C78"/>
    <w:rsid w:val="00CB593F"/>
    <w:rsid w:val="00CC3505"/>
    <w:rsid w:val="00CC452B"/>
    <w:rsid w:val="00CC5369"/>
    <w:rsid w:val="00CC74EB"/>
    <w:rsid w:val="00CD07AC"/>
    <w:rsid w:val="00CD5A0B"/>
    <w:rsid w:val="00CE4EF6"/>
    <w:rsid w:val="00CE7DAB"/>
    <w:rsid w:val="00CF1926"/>
    <w:rsid w:val="00D029A7"/>
    <w:rsid w:val="00D11D43"/>
    <w:rsid w:val="00D12DFB"/>
    <w:rsid w:val="00D23484"/>
    <w:rsid w:val="00D23CD1"/>
    <w:rsid w:val="00D278F8"/>
    <w:rsid w:val="00D27905"/>
    <w:rsid w:val="00D30378"/>
    <w:rsid w:val="00D3445C"/>
    <w:rsid w:val="00D3578C"/>
    <w:rsid w:val="00D41779"/>
    <w:rsid w:val="00D43BAE"/>
    <w:rsid w:val="00D47A12"/>
    <w:rsid w:val="00D56838"/>
    <w:rsid w:val="00D568FA"/>
    <w:rsid w:val="00D608E2"/>
    <w:rsid w:val="00D62D4C"/>
    <w:rsid w:val="00D70F79"/>
    <w:rsid w:val="00D7467D"/>
    <w:rsid w:val="00D74687"/>
    <w:rsid w:val="00D83470"/>
    <w:rsid w:val="00D9463E"/>
    <w:rsid w:val="00D96D6E"/>
    <w:rsid w:val="00DA212F"/>
    <w:rsid w:val="00DA5294"/>
    <w:rsid w:val="00DB406C"/>
    <w:rsid w:val="00DB4BDB"/>
    <w:rsid w:val="00DB7369"/>
    <w:rsid w:val="00DB7BD8"/>
    <w:rsid w:val="00DC2CEB"/>
    <w:rsid w:val="00DD2B2C"/>
    <w:rsid w:val="00DE7DF3"/>
    <w:rsid w:val="00DF70B2"/>
    <w:rsid w:val="00E049FE"/>
    <w:rsid w:val="00E07210"/>
    <w:rsid w:val="00E24235"/>
    <w:rsid w:val="00E252C0"/>
    <w:rsid w:val="00E31D99"/>
    <w:rsid w:val="00E33F43"/>
    <w:rsid w:val="00E35B2C"/>
    <w:rsid w:val="00E35CA0"/>
    <w:rsid w:val="00E40172"/>
    <w:rsid w:val="00E51C57"/>
    <w:rsid w:val="00E55666"/>
    <w:rsid w:val="00E61B36"/>
    <w:rsid w:val="00E7324E"/>
    <w:rsid w:val="00E77FF5"/>
    <w:rsid w:val="00E87AA0"/>
    <w:rsid w:val="00E95DB0"/>
    <w:rsid w:val="00EA2BA6"/>
    <w:rsid w:val="00EA3F7D"/>
    <w:rsid w:val="00EA709F"/>
    <w:rsid w:val="00EB2F3E"/>
    <w:rsid w:val="00EB6CFB"/>
    <w:rsid w:val="00EC0434"/>
    <w:rsid w:val="00EC0A0F"/>
    <w:rsid w:val="00EC3C0F"/>
    <w:rsid w:val="00EC60BB"/>
    <w:rsid w:val="00ED585B"/>
    <w:rsid w:val="00EE1863"/>
    <w:rsid w:val="00EE717E"/>
    <w:rsid w:val="00EF2650"/>
    <w:rsid w:val="00F0441F"/>
    <w:rsid w:val="00F178D1"/>
    <w:rsid w:val="00F227C0"/>
    <w:rsid w:val="00F2555B"/>
    <w:rsid w:val="00F33C28"/>
    <w:rsid w:val="00F3451D"/>
    <w:rsid w:val="00F34E2D"/>
    <w:rsid w:val="00F3720F"/>
    <w:rsid w:val="00F37DCC"/>
    <w:rsid w:val="00F40393"/>
    <w:rsid w:val="00F406CE"/>
    <w:rsid w:val="00F433DA"/>
    <w:rsid w:val="00F447E7"/>
    <w:rsid w:val="00F625FC"/>
    <w:rsid w:val="00F63164"/>
    <w:rsid w:val="00F70BEE"/>
    <w:rsid w:val="00F871EB"/>
    <w:rsid w:val="00F9146F"/>
    <w:rsid w:val="00FB35D7"/>
    <w:rsid w:val="00FB360A"/>
    <w:rsid w:val="00FB40E4"/>
    <w:rsid w:val="00FB435D"/>
    <w:rsid w:val="00FC33E7"/>
    <w:rsid w:val="00FD5C7A"/>
    <w:rsid w:val="00FE2357"/>
    <w:rsid w:val="00FE506B"/>
    <w:rsid w:val="00FF0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BDE9628"/>
  <w15:docId w15:val="{D169B3E2-25FF-CE45-A9EB-561E4FFCB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B428A"/>
    <w:pPr>
      <w:spacing w:after="0" w:line="240" w:lineRule="auto"/>
    </w:pPr>
    <w:rPr>
      <w:rFonts w:ascii="Verdana" w:hAnsi="Verdana"/>
      <w:sz w:val="20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382F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color w:val="0070C0"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6945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Cs/>
      <w:color w:val="375439" w:themeColor="accent1" w:themeShade="8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48CB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48CB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48CB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48CB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48CB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48CB"/>
    <w:pPr>
      <w:spacing w:before="240" w:after="60"/>
      <w:outlineLvl w:val="7"/>
    </w:pPr>
    <w:rPr>
      <w:rFonts w:cstheme="maj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48CB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rsid w:val="00D278F8"/>
  </w:style>
  <w:style w:type="paragraph" w:styleId="Header">
    <w:name w:val="header"/>
    <w:basedOn w:val="Normal"/>
    <w:link w:val="HeaderChar"/>
    <w:uiPriority w:val="99"/>
    <w:rsid w:val="007D5AC1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link w:val="FooterChar"/>
    <w:uiPriority w:val="99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DefaultParagraphFont"/>
    <w:rsid w:val="001A17BC"/>
  </w:style>
  <w:style w:type="character" w:customStyle="1" w:styleId="howc">
    <w:name w:val="howc"/>
    <w:basedOn w:val="DefaultParagraphFont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 w:eastAsia="ko-KR"/>
    </w:rPr>
  </w:style>
  <w:style w:type="character" w:styleId="Hyperlink">
    <w:name w:val="Hyperlink"/>
    <w:basedOn w:val="DefaultParagraphFont"/>
    <w:uiPriority w:val="99"/>
    <w:rsid w:val="00170756"/>
    <w:rPr>
      <w:color w:val="0000FF"/>
      <w:u w:val="single"/>
    </w:rPr>
  </w:style>
  <w:style w:type="paragraph" w:customStyle="1" w:styleId="MyHeadtitle">
    <w:name w:val="My Head title"/>
    <w:basedOn w:val="Heading1"/>
    <w:rsid w:val="004F6FD5"/>
    <w:rPr>
      <w:rFonts w:ascii="Verdana" w:hAnsi="Verdana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PageNumber">
    <w:name w:val="page number"/>
    <w:basedOn w:val="DefaultParagraphFont"/>
    <w:rsid w:val="00F0441F"/>
  </w:style>
  <w:style w:type="paragraph" w:styleId="BalloonText">
    <w:name w:val="Balloon Text"/>
    <w:basedOn w:val="Normal"/>
    <w:link w:val="BalloonTextChar"/>
    <w:rsid w:val="007520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52043"/>
    <w:rPr>
      <w:rFonts w:ascii="Tahoma" w:hAnsi="Tahoma" w:cs="Tahoma"/>
      <w:sz w:val="16"/>
      <w:szCs w:val="16"/>
      <w:lang w:val="uk-UA" w:eastAsia="ko-KR"/>
    </w:rPr>
  </w:style>
  <w:style w:type="paragraph" w:styleId="BodyText">
    <w:name w:val="Body Text"/>
    <w:basedOn w:val="Normal"/>
    <w:link w:val="BodyTextChar"/>
    <w:rsid w:val="006F5DAD"/>
    <w:rPr>
      <w:rFonts w:eastAsia="MS Mincho"/>
      <w:color w:val="000000"/>
      <w:sz w:val="14"/>
    </w:rPr>
  </w:style>
  <w:style w:type="character" w:customStyle="1" w:styleId="BodyTextChar">
    <w:name w:val="Body Text Char"/>
    <w:basedOn w:val="DefaultParagraphFont"/>
    <w:link w:val="BodyText"/>
    <w:rsid w:val="006F5DAD"/>
    <w:rPr>
      <w:rFonts w:ascii="Verdana" w:eastAsia="MS Mincho" w:hAnsi="Verdana"/>
      <w:color w:val="000000"/>
      <w:sz w:val="1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E48CB"/>
    <w:pPr>
      <w:outlineLvl w:val="9"/>
    </w:pPr>
  </w:style>
  <w:style w:type="paragraph" w:styleId="TOC1">
    <w:name w:val="toc 1"/>
    <w:basedOn w:val="Normal"/>
    <w:next w:val="Normal"/>
    <w:autoRedefine/>
    <w:uiPriority w:val="39"/>
    <w:rsid w:val="006F5DAD"/>
    <w:pPr>
      <w:spacing w:after="100"/>
    </w:pPr>
  </w:style>
  <w:style w:type="paragraph" w:styleId="ListParagraph">
    <w:name w:val="List Paragraph"/>
    <w:basedOn w:val="Normal"/>
    <w:uiPriority w:val="34"/>
    <w:qFormat/>
    <w:rsid w:val="004E48CB"/>
    <w:pPr>
      <w:ind w:left="720"/>
      <w:contextualSpacing/>
    </w:pPr>
  </w:style>
  <w:style w:type="table" w:styleId="TableGrid">
    <w:name w:val="Table Grid"/>
    <w:basedOn w:val="TableNormal"/>
    <w:uiPriority w:val="39"/>
    <w:rsid w:val="007A06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2382F"/>
    <w:rPr>
      <w:rFonts w:asciiTheme="majorHAnsi" w:eastAsiaTheme="majorEastAsia" w:hAnsiTheme="majorHAnsi" w:cstheme="majorBidi"/>
      <w:b/>
      <w:bCs/>
      <w:color w:val="0070C0"/>
      <w:kern w:val="32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6945"/>
    <w:rPr>
      <w:rFonts w:asciiTheme="majorHAnsi" w:eastAsiaTheme="majorEastAsia" w:hAnsiTheme="majorHAnsi" w:cstheme="majorBidi"/>
      <w:b/>
      <w:bCs/>
      <w:iCs/>
      <w:color w:val="375439" w:themeColor="accent1" w:themeShade="8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E48CB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E48CB"/>
    <w:rPr>
      <w:rFonts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48CB"/>
    <w:rPr>
      <w:rFonts w:cstheme="maj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48CB"/>
    <w:rPr>
      <w:rFonts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48CB"/>
    <w:rPr>
      <w:rFonts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48CB"/>
    <w:rPr>
      <w:rFonts w:cstheme="maj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48CB"/>
    <w:rPr>
      <w:rFonts w:asciiTheme="majorHAnsi" w:eastAsiaTheme="majorEastAsia" w:hAnsiTheme="majorHAnsi" w:cstheme="majorBidi"/>
    </w:rPr>
  </w:style>
  <w:style w:type="paragraph" w:styleId="Caption">
    <w:name w:val="caption"/>
    <w:basedOn w:val="Normal"/>
    <w:next w:val="Normal"/>
    <w:uiPriority w:val="35"/>
    <w:semiHidden/>
    <w:unhideWhenUsed/>
    <w:rsid w:val="004E48CB"/>
    <w:rPr>
      <w:b/>
      <w:bCs/>
      <w:color w:val="72A376" w:themeColor="accent1"/>
      <w:sz w:val="18"/>
      <w:szCs w:val="18"/>
    </w:rPr>
  </w:style>
  <w:style w:type="paragraph" w:styleId="Title">
    <w:name w:val="Title"/>
    <w:basedOn w:val="MyHeadtitle"/>
    <w:next w:val="Normal"/>
    <w:link w:val="TitleChar"/>
    <w:uiPriority w:val="10"/>
    <w:qFormat/>
    <w:rsid w:val="00C2382F"/>
    <w:pPr>
      <w:jc w:val="center"/>
    </w:pPr>
    <w:rPr>
      <w:rFonts w:asciiTheme="majorHAnsi" w:hAnsiTheme="majorHAnsi"/>
      <w:b w:val="0"/>
      <w:bCs w:val="0"/>
      <w:i/>
      <w:kern w:val="28"/>
      <w:sz w:val="28"/>
    </w:rPr>
  </w:style>
  <w:style w:type="character" w:customStyle="1" w:styleId="TitleChar">
    <w:name w:val="Title Char"/>
    <w:basedOn w:val="DefaultParagraphFont"/>
    <w:link w:val="Title"/>
    <w:uiPriority w:val="10"/>
    <w:rsid w:val="00C2382F"/>
    <w:rPr>
      <w:rFonts w:asciiTheme="majorHAnsi" w:eastAsiaTheme="majorEastAsia" w:hAnsiTheme="majorHAnsi" w:cstheme="majorBidi"/>
      <w:i/>
      <w:color w:val="0070C0"/>
      <w:kern w:val="28"/>
      <w:sz w:val="28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48CB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4E48C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4E48CB"/>
    <w:rPr>
      <w:b/>
      <w:bCs/>
    </w:rPr>
  </w:style>
  <w:style w:type="character" w:styleId="Emphasis">
    <w:name w:val="Emphasis"/>
    <w:basedOn w:val="DefaultParagraphFont"/>
    <w:uiPriority w:val="20"/>
    <w:qFormat/>
    <w:rsid w:val="004E48CB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4E48CB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4E48CB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4E48CB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48CB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48CB"/>
    <w:rPr>
      <w:b/>
      <w:i/>
      <w:sz w:val="24"/>
    </w:rPr>
  </w:style>
  <w:style w:type="character" w:styleId="SubtleEmphasis">
    <w:name w:val="Subtle Emphasis"/>
    <w:uiPriority w:val="19"/>
    <w:qFormat/>
    <w:rsid w:val="004E48CB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8352E9"/>
    <w:rPr>
      <w:rFonts w:ascii="Verdana" w:hAnsi="Verdana"/>
      <w:b/>
      <w:i/>
      <w:color w:val="4B734B" w:themeColor="accent2" w:themeShade="80"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4E48CB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4E48CB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4E48CB"/>
    <w:rPr>
      <w:rFonts w:asciiTheme="majorHAnsi" w:eastAsiaTheme="majorEastAsia" w:hAnsiTheme="majorHAnsi"/>
      <w:b/>
      <w:i/>
      <w:sz w:val="24"/>
      <w:szCs w:val="24"/>
    </w:rPr>
  </w:style>
  <w:style w:type="paragraph" w:styleId="NormalIndent">
    <w:name w:val="Normal Indent"/>
    <w:basedOn w:val="Normal"/>
    <w:rsid w:val="006761F4"/>
    <w:pPr>
      <w:ind w:left="1152"/>
      <w:jc w:val="both"/>
    </w:pPr>
    <w:rPr>
      <w:rFonts w:eastAsia="MS Mincho"/>
      <w:sz w:val="18"/>
      <w:lang w:bidi="ar-SA"/>
    </w:rPr>
  </w:style>
  <w:style w:type="paragraph" w:customStyle="1" w:styleId="infoblue">
    <w:name w:val="infoblue"/>
    <w:basedOn w:val="Normal"/>
    <w:rsid w:val="006761F4"/>
    <w:pPr>
      <w:spacing w:before="100" w:beforeAutospacing="1" w:after="100" w:afterAutospacing="1" w:line="245" w:lineRule="atLeast"/>
    </w:pPr>
    <w:rPr>
      <w:rFonts w:ascii="Times New Roman" w:eastAsia="Times New Roman" w:hAnsi="Times New Roman"/>
      <w:i/>
      <w:iCs/>
      <w:color w:val="0000FF"/>
      <w:szCs w:val="20"/>
      <w:lang w:bidi="ar-SA"/>
    </w:rPr>
  </w:style>
  <w:style w:type="character" w:styleId="LineNumber">
    <w:name w:val="line number"/>
    <w:basedOn w:val="DefaultParagraphFont"/>
    <w:rsid w:val="006761F4"/>
  </w:style>
  <w:style w:type="paragraph" w:styleId="TOC2">
    <w:name w:val="toc 2"/>
    <w:basedOn w:val="Normal"/>
    <w:next w:val="Normal"/>
    <w:autoRedefine/>
    <w:uiPriority w:val="39"/>
    <w:rsid w:val="00A2272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A2272B"/>
    <w:pPr>
      <w:spacing w:after="100"/>
      <w:ind w:left="480"/>
    </w:pPr>
  </w:style>
  <w:style w:type="character" w:customStyle="1" w:styleId="HeaderChar">
    <w:name w:val="Header Char"/>
    <w:basedOn w:val="DefaultParagraphFont"/>
    <w:link w:val="Header"/>
    <w:uiPriority w:val="99"/>
    <w:rsid w:val="00EA709F"/>
    <w:rPr>
      <w:rFonts w:ascii="Verdana" w:hAnsi="Verdana"/>
      <w:sz w:val="20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AE4C7F"/>
    <w:rPr>
      <w:rFonts w:ascii="Verdana" w:hAnsi="Verdana"/>
      <w:sz w:val="20"/>
      <w:szCs w:val="24"/>
    </w:rPr>
  </w:style>
  <w:style w:type="table" w:styleId="GridTable2-Accent2">
    <w:name w:val="Grid Table 2 Accent 2"/>
    <w:basedOn w:val="TableNormal"/>
    <w:uiPriority w:val="47"/>
    <w:rsid w:val="00A769D2"/>
    <w:pPr>
      <w:spacing w:after="0" w:line="240" w:lineRule="auto"/>
    </w:pPr>
    <w:tblPr>
      <w:tblStyleRowBandSize w:val="1"/>
      <w:tblStyleColBandSize w:val="1"/>
      <w:tblBorders>
        <w:top w:val="single" w:sz="2" w:space="0" w:color="CFE0CF" w:themeColor="accent2" w:themeTint="99"/>
        <w:bottom w:val="single" w:sz="2" w:space="0" w:color="CFE0CF" w:themeColor="accent2" w:themeTint="99"/>
        <w:insideH w:val="single" w:sz="2" w:space="0" w:color="CFE0CF" w:themeColor="accent2" w:themeTint="99"/>
        <w:insideV w:val="single" w:sz="2" w:space="0" w:color="CFE0C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FE0C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FE0C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4EF" w:themeFill="accent2" w:themeFillTint="33"/>
      </w:tcPr>
    </w:tblStylePr>
    <w:tblStylePr w:type="band1Horz">
      <w:tblPr/>
      <w:tcPr>
        <w:shd w:val="clear" w:color="auto" w:fill="EFF4EF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F2555B"/>
    <w:pPr>
      <w:spacing w:after="0" w:line="240" w:lineRule="auto"/>
    </w:pPr>
    <w:tblPr>
      <w:tblStyleRowBandSize w:val="1"/>
      <w:tblStyleColBandSize w:val="1"/>
      <w:tblBorders>
        <w:top w:val="single" w:sz="2" w:space="0" w:color="AAC7AC" w:themeColor="accent1" w:themeTint="99"/>
        <w:bottom w:val="single" w:sz="2" w:space="0" w:color="AAC7AC" w:themeColor="accent1" w:themeTint="99"/>
        <w:insideH w:val="single" w:sz="2" w:space="0" w:color="AAC7AC" w:themeColor="accent1" w:themeTint="99"/>
        <w:insideV w:val="single" w:sz="2" w:space="0" w:color="AAC7A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AC7A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AC7A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CE3" w:themeFill="accent1" w:themeFillTint="33"/>
      </w:tcPr>
    </w:tblStylePr>
    <w:tblStylePr w:type="band1Horz">
      <w:tblPr/>
      <w:tcPr>
        <w:shd w:val="clear" w:color="auto" w:fill="E2ECE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lakmal\Desktop\PBA_Motor_Sizer_8_8_\AdminManual_MotorSizingSoftware.docx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file:///C:\Users\lakmal\Desktop\PBA_Motor_Sizer_8_8_\AdminManual_MotorSizingSoftware.docx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IMIT\QA\template-word.dot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Foundry">
  <a:themeElements>
    <a:clrScheme name="Foundry">
      <a:dk1>
        <a:sysClr val="windowText" lastClr="000000"/>
      </a:dk1>
      <a:lt1>
        <a:sysClr val="window" lastClr="FFFFFF"/>
      </a:lt1>
      <a:dk2>
        <a:srgbClr val="676A55"/>
      </a:dk2>
      <a:lt2>
        <a:srgbClr val="EAEBDE"/>
      </a:lt2>
      <a:accent1>
        <a:srgbClr val="72A376"/>
      </a:accent1>
      <a:accent2>
        <a:srgbClr val="B0CCB0"/>
      </a:accent2>
      <a:accent3>
        <a:srgbClr val="A8CDD7"/>
      </a:accent3>
      <a:accent4>
        <a:srgbClr val="C0BEAF"/>
      </a:accent4>
      <a:accent5>
        <a:srgbClr val="CEC597"/>
      </a:accent5>
      <a:accent6>
        <a:srgbClr val="E8B7B7"/>
      </a:accent6>
      <a:hlink>
        <a:srgbClr val="DB5353"/>
      </a:hlink>
      <a:folHlink>
        <a:srgbClr val="903638"/>
      </a:folHlink>
    </a:clrScheme>
    <a:fontScheme name="Foundry">
      <a:majorFont>
        <a:latin typeface="Rockwell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Foundry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80000"/>
              </a:schemeClr>
            </a:gs>
            <a:gs pos="62000">
              <a:schemeClr val="phClr">
                <a:tint val="30000"/>
                <a:satMod val="180000"/>
              </a:schemeClr>
            </a:gs>
            <a:gs pos="100000">
              <a:schemeClr val="phClr">
                <a:tint val="22000"/>
                <a:satMod val="18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58000"/>
                <a:satMod val="150000"/>
              </a:schemeClr>
            </a:gs>
            <a:gs pos="72000">
              <a:schemeClr val="phClr">
                <a:tint val="90000"/>
                <a:satMod val="135000"/>
              </a:schemeClr>
            </a:gs>
            <a:gs pos="100000">
              <a:schemeClr val="phClr">
                <a:tint val="80000"/>
                <a:satMod val="15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80000"/>
            </a:schemeClr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000000"/>
            </a:lightRig>
          </a:scene3d>
          <a:sp3d prstMaterial="matte">
            <a:bevelT w="63500" h="6350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5000"/>
                <a:satMod val="400000"/>
              </a:schemeClr>
            </a:gs>
            <a:gs pos="20000">
              <a:schemeClr val="phClr">
                <a:tint val="80000"/>
                <a:satMod val="355000"/>
              </a:schemeClr>
            </a:gs>
            <a:gs pos="100000">
              <a:schemeClr val="phClr">
                <a:tint val="95000"/>
                <a:shade val="55000"/>
                <a:satMod val="355000"/>
              </a:schemeClr>
            </a:gs>
          </a:gsLst>
          <a:path path="circle">
            <a:fillToRect l="67500" t="35000" r="32500" b="65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0"/>
                <a:satMod val="120000"/>
              </a:schemeClr>
              <a:schemeClr val="phClr">
                <a:tint val="70000"/>
                <a:satMod val="250000"/>
              </a:schemeClr>
            </a:duotone>
          </a:blip>
          <a:tile tx="0" ty="0" sx="50000" sy="50000" flip="none" algn="t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A7B7637-582D-434C-A368-1D0BF7F84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template-word.dot</Template>
  <TotalTime>662</TotalTime>
  <Pages>11</Pages>
  <Words>1330</Words>
  <Characters>7586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SmartCapturer _SRS1.0.0.0</vt:lpstr>
      <vt:lpstr>PowerPoint Template</vt:lpstr>
    </vt:vector>
  </TitlesOfParts>
  <Company>Microsoft</Company>
  <LinksUpToDate>false</LinksUpToDate>
  <CharactersWithSpaces>8899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SmartCapturer _SRS1.0.0.0</dc:title>
  <dc:creator>UDEEPA</dc:creator>
  <cp:lastModifiedBy>lakmal Silva</cp:lastModifiedBy>
  <cp:revision>26</cp:revision>
  <cp:lastPrinted>2021-09-12T13:16:00Z</cp:lastPrinted>
  <dcterms:created xsi:type="dcterms:W3CDTF">2021-09-11T08:55:00Z</dcterms:created>
  <dcterms:modified xsi:type="dcterms:W3CDTF">2021-09-12T16:11:00Z</dcterms:modified>
</cp:coreProperties>
</file>