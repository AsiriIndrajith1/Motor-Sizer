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DE8F1" w14:textId="77777777" w:rsidR="004A73BF" w:rsidRPr="008F5522" w:rsidRDefault="004A73BF" w:rsidP="007D5AC1"/>
    <w:p w14:paraId="37CE4DB4" w14:textId="77777777" w:rsidR="0072218D" w:rsidRDefault="00581275">
      <w:pPr>
        <w:spacing w:after="200" w:line="276" w:lineRule="auto"/>
      </w:pPr>
      <w:r>
        <w:rPr>
          <w:noProof/>
          <w:lang w:val="en-SG" w:eastAsia="en-SG" w:bidi="ar-SA"/>
        </w:rPr>
        <mc:AlternateContent>
          <mc:Choice Requires="wps">
            <w:drawing>
              <wp:anchor distT="36576" distB="36576" distL="36576" distR="36576" simplePos="0" relativeHeight="251643392" behindDoc="0" locked="0" layoutInCell="1" allowOverlap="1" wp14:anchorId="42EC0BD5" wp14:editId="29ED177B">
                <wp:simplePos x="0" y="0"/>
                <wp:positionH relativeFrom="column">
                  <wp:posOffset>149860</wp:posOffset>
                </wp:positionH>
                <wp:positionV relativeFrom="page">
                  <wp:posOffset>3379470</wp:posOffset>
                </wp:positionV>
                <wp:extent cx="6400800" cy="4124325"/>
                <wp:effectExtent l="0" t="0" r="0" b="952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412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E2B6B" w14:textId="715EEC75" w:rsidR="00C11235" w:rsidRDefault="00C11235" w:rsidP="00B30918">
                            <w:pPr>
                              <w:pStyle w:val="MyHeadtitle"/>
                              <w:jc w:val="right"/>
                              <w:rPr>
                                <w:color w:val="333399"/>
                              </w:rPr>
                            </w:pPr>
                            <w:bookmarkStart w:id="0" w:name="_Toc84447307"/>
                            <w:bookmarkStart w:id="1" w:name="_Hlk61536944"/>
                            <w:r>
                              <w:rPr>
                                <w:color w:val="333399"/>
                              </w:rPr>
                              <w:t>Motor Sizing Software</w:t>
                            </w:r>
                            <w:bookmarkEnd w:id="0"/>
                          </w:p>
                          <w:p w14:paraId="63E47126" w14:textId="1558DF24" w:rsidR="00C11235" w:rsidRPr="008F5522" w:rsidRDefault="00E95DB0" w:rsidP="00B30918">
                            <w:pPr>
                              <w:pStyle w:val="MyHeadtitle"/>
                              <w:jc w:val="right"/>
                              <w:rPr>
                                <w:rStyle w:val="sowc"/>
                                <w:color w:val="333399"/>
                              </w:rPr>
                            </w:pPr>
                            <w:bookmarkStart w:id="2" w:name="_Toc84447308"/>
                            <w:bookmarkEnd w:id="1"/>
                            <w:r>
                              <w:rPr>
                                <w:color w:val="333399"/>
                              </w:rPr>
                              <w:t>User M</w:t>
                            </w:r>
                            <w:r w:rsidR="006F48EB">
                              <w:rPr>
                                <w:color w:val="333399"/>
                              </w:rPr>
                              <w:t>a</w:t>
                            </w:r>
                            <w:r>
                              <w:rPr>
                                <w:color w:val="333399"/>
                              </w:rPr>
                              <w:t>nual</w:t>
                            </w:r>
                            <w:r w:rsidR="00C11235">
                              <w:rPr>
                                <w:color w:val="333399"/>
                              </w:rPr>
                              <w:t>: PBA System</w:t>
                            </w:r>
                            <w:bookmarkEnd w:id="2"/>
                          </w:p>
                          <w:p w14:paraId="4DD5B15F" w14:textId="57BF8797" w:rsidR="00C11235" w:rsidRPr="00E95DB0" w:rsidRDefault="00E95DB0" w:rsidP="00E95DB0">
                            <w:pPr>
                              <w:jc w:val="right"/>
                              <w:rPr>
                                <w:rStyle w:val="sowc"/>
                                <w:color w:val="333399"/>
                                <w:sz w:val="24"/>
                              </w:rPr>
                            </w:pPr>
                            <w:r w:rsidRPr="00E95DB0">
                              <w:rPr>
                                <w:rStyle w:val="sowc"/>
                                <w:color w:val="333399"/>
                                <w:sz w:val="24"/>
                              </w:rPr>
                              <w:t xml:space="preserve">Version </w:t>
                            </w:r>
                            <w:r w:rsidR="006E5A9A">
                              <w:rPr>
                                <w:rStyle w:val="sowc"/>
                                <w:color w:val="333399"/>
                                <w:sz w:val="24"/>
                              </w:rPr>
                              <w:t>4</w:t>
                            </w:r>
                          </w:p>
                          <w:p w14:paraId="1A0258F0" w14:textId="77777777" w:rsidR="00C11235" w:rsidRPr="005B496C" w:rsidRDefault="00C11235" w:rsidP="004F6FD5">
                            <w:pPr>
                              <w:pStyle w:val="My"/>
                              <w:jc w:val="right"/>
                              <w:rPr>
                                <w:rStyle w:val="sowc"/>
                                <w:color w:val="FFFFFF"/>
                                <w:lang w:val="en-US"/>
                              </w:rPr>
                            </w:pPr>
                          </w:p>
                          <w:p w14:paraId="671AB757" w14:textId="77777777" w:rsidR="00C11235" w:rsidRPr="008F5522" w:rsidRDefault="00C11235" w:rsidP="004F6FD5">
                            <w:pPr>
                              <w:pStyle w:val="My"/>
                              <w:jc w:val="right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06F881BD" w14:textId="77777777" w:rsidR="00C11235" w:rsidRPr="008F5522" w:rsidRDefault="00C11235" w:rsidP="004A73BF">
                            <w:pPr>
                              <w:pStyle w:val="My"/>
                              <w:jc w:val="right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0695F02D" w14:textId="77777777" w:rsidR="00C11235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412BB0E2" w14:textId="77777777" w:rsidR="00C11235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>Topra</w:t>
                            </w:r>
                            <w:proofErr w:type="spellEnd"/>
                            <w:r>
                              <w:rPr>
                                <w:rStyle w:val="sowc"/>
                                <w:color w:val="333333"/>
                                <w:lang w:val="en-US"/>
                              </w:rPr>
                              <w:t xml:space="preserve"> World Pte Ltd</w:t>
                            </w:r>
                          </w:p>
                          <w:p w14:paraId="442DB354" w14:textId="77777777" w:rsidR="00C11235" w:rsidRDefault="00C11235" w:rsidP="00EA709F">
                            <w:pPr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</w:pPr>
                            <w:r w:rsidRPr="005E19FF"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  <w:t xml:space="preserve">8 Eu Tong Sen Street   </w:t>
                            </w:r>
                          </w:p>
                          <w:p w14:paraId="28458691" w14:textId="77777777" w:rsidR="00C11235" w:rsidRDefault="00C11235" w:rsidP="00EA709F">
                            <w:pPr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</w:pPr>
                            <w:r w:rsidRPr="005E19FF"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  <w:t xml:space="preserve">#14-94    </w:t>
                            </w:r>
                          </w:p>
                          <w:p w14:paraId="0E48357B" w14:textId="77777777" w:rsidR="00C11235" w:rsidRDefault="00C11235" w:rsidP="00EA709F">
                            <w:pPr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</w:pPr>
                            <w:r w:rsidRPr="005E19FF"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  <w:t xml:space="preserve">The Central </w:t>
                            </w:r>
                          </w:p>
                          <w:p w14:paraId="03386A22" w14:textId="14F3DAEE" w:rsidR="00C11235" w:rsidRDefault="00C11235" w:rsidP="00EA709F">
                            <w:pPr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</w:pPr>
                            <w:r w:rsidRPr="005E19FF"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  <w:t>Singapore    05981</w:t>
                            </w:r>
                            <w:r>
                              <w:rPr>
                                <w:rFonts w:ascii="UniversLT-CondensedLight" w:eastAsia="Times New Roman" w:hAnsi="UniversLT-CondensedLight" w:cs="UniversLT-CondensedLight"/>
                                <w:color w:val="575756"/>
                              </w:rPr>
                              <w:t>8</w:t>
                            </w:r>
                          </w:p>
                          <w:p w14:paraId="264C418A" w14:textId="77777777" w:rsidR="00C11235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567B24E6" w14:textId="77777777" w:rsidR="00C11235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4D436D43" w14:textId="77777777" w:rsidR="00C11235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  <w:p w14:paraId="2EC377C9" w14:textId="77777777" w:rsidR="00C11235" w:rsidRPr="00CE7DAB" w:rsidRDefault="00C11235" w:rsidP="00CE7DAB">
                            <w:pPr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CE7DAB">
                              <w:rPr>
                                <w:b/>
                                <w:color w:val="0070C0"/>
                                <w:sz w:val="44"/>
                                <w:szCs w:val="44"/>
                              </w:rPr>
                              <w:t>IMIT (Pvt) Ltd</w:t>
                            </w:r>
                          </w:p>
                          <w:p w14:paraId="1BD728B2" w14:textId="77777777" w:rsidR="00C11235" w:rsidRPr="00CE7DAB" w:rsidRDefault="00C11235" w:rsidP="00CE7DAB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 w:rsidRPr="00CE7DAB">
                              <w:rPr>
                                <w:b/>
                                <w:color w:val="0070C0"/>
                              </w:rPr>
                              <w:t xml:space="preserve">No 82, Galle </w:t>
                            </w:r>
                            <w:proofErr w:type="gramStart"/>
                            <w:r w:rsidRPr="00CE7DAB">
                              <w:rPr>
                                <w:b/>
                                <w:color w:val="0070C0"/>
                              </w:rPr>
                              <w:t>Road ,</w:t>
                            </w:r>
                            <w:proofErr w:type="gramEnd"/>
                            <w:r w:rsidRPr="00CE7DAB">
                              <w:rPr>
                                <w:b/>
                                <w:color w:val="0070C0"/>
                              </w:rPr>
                              <w:t xml:space="preserve"> Colombo 04, Sri Lanka</w:t>
                            </w:r>
                          </w:p>
                          <w:p w14:paraId="284103DD" w14:textId="77777777" w:rsidR="00C11235" w:rsidRPr="00CE7DAB" w:rsidRDefault="00C11235" w:rsidP="00CE7DAB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 w:rsidRPr="00CE7DAB">
                              <w:rPr>
                                <w:b/>
                                <w:color w:val="0070C0"/>
                              </w:rPr>
                              <w:t>Phone: (+94)719927926         Fax: (+94)115926926</w:t>
                            </w:r>
                          </w:p>
                          <w:p w14:paraId="613E0EE6" w14:textId="77777777" w:rsidR="00C11235" w:rsidRPr="00CE7DAB" w:rsidRDefault="00C11235" w:rsidP="00CE7DAB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proofErr w:type="gramStart"/>
                            <w:r w:rsidRPr="00CE7DAB">
                              <w:rPr>
                                <w:b/>
                                <w:color w:val="0070C0"/>
                              </w:rPr>
                              <w:t>Web :</w:t>
                            </w:r>
                            <w:proofErr w:type="gramEnd"/>
                            <w:r w:rsidRPr="00CE7DAB">
                              <w:rPr>
                                <w:b/>
                                <w:color w:val="0070C0"/>
                              </w:rPr>
                              <w:t>www.imit.lk      Contact: info@imit.lk</w:t>
                            </w:r>
                          </w:p>
                          <w:p w14:paraId="24CE70B0" w14:textId="77777777" w:rsidR="00C11235" w:rsidRPr="008F5522" w:rsidRDefault="00C11235" w:rsidP="004F6FD5">
                            <w:pPr>
                              <w:pStyle w:val="My"/>
                              <w:jc w:val="both"/>
                              <w:rPr>
                                <w:rStyle w:val="sowc"/>
                                <w:color w:val="333333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EC0BD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1.8pt;margin-top:266.1pt;width:7in;height:324.75pt;z-index:25164339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" filled="f" fillcolor="#fffffe" stroked="f" strokecolor="#212120" insetpen="t">
                <v:textbox inset="2.88pt,2.88pt,2.88pt,2.88pt">
                  <w:txbxContent>
                    <w:p w14:paraId="3A4E2B6B" w14:textId="715EEC75" w:rsidR="00C11235" w:rsidRDefault="00C11235" w:rsidP="00B30918">
                      <w:pPr>
                        <w:pStyle w:val="MyHeadtitle"/>
                        <w:jc w:val="right"/>
                        <w:rPr>
                          <w:color w:val="333399"/>
                        </w:rPr>
                      </w:pPr>
                      <w:bookmarkStart w:id="3" w:name="_Hlk61536944"/>
                      <w:bookmarkStart w:id="4" w:name="_Toc84447307"/>
                      <w:r>
                        <w:rPr>
                          <w:color w:val="333399"/>
                        </w:rPr>
                        <w:t>Motor Sizing Software</w:t>
                      </w:r>
                      <w:bookmarkEnd w:id="4"/>
                    </w:p>
                    <w:p w14:paraId="63E47126" w14:textId="1558DF24" w:rsidR="00C11235" w:rsidRPr="008F5522" w:rsidRDefault="00E95DB0" w:rsidP="00B30918">
                      <w:pPr>
                        <w:pStyle w:val="MyHeadtitle"/>
                        <w:jc w:val="right"/>
                        <w:rPr>
                          <w:rStyle w:val="sowc"/>
                          <w:color w:val="333399"/>
                        </w:rPr>
                      </w:pPr>
                      <w:bookmarkStart w:id="5" w:name="_Toc84447308"/>
                      <w:bookmarkEnd w:id="3"/>
                      <w:r>
                        <w:rPr>
                          <w:color w:val="333399"/>
                        </w:rPr>
                        <w:t>User M</w:t>
                      </w:r>
                      <w:r w:rsidR="006F48EB">
                        <w:rPr>
                          <w:color w:val="333399"/>
                        </w:rPr>
                        <w:t>a</w:t>
                      </w:r>
                      <w:r>
                        <w:rPr>
                          <w:color w:val="333399"/>
                        </w:rPr>
                        <w:t>nual</w:t>
                      </w:r>
                      <w:r w:rsidR="00C11235">
                        <w:rPr>
                          <w:color w:val="333399"/>
                        </w:rPr>
                        <w:t>: PBA System</w:t>
                      </w:r>
                      <w:bookmarkEnd w:id="5"/>
                    </w:p>
                    <w:p w14:paraId="4DD5B15F" w14:textId="57BF8797" w:rsidR="00C11235" w:rsidRPr="00E95DB0" w:rsidRDefault="00E95DB0" w:rsidP="00E95DB0">
                      <w:pPr>
                        <w:jc w:val="right"/>
                        <w:rPr>
                          <w:rStyle w:val="sowc"/>
                          <w:color w:val="333399"/>
                          <w:sz w:val="24"/>
                        </w:rPr>
                      </w:pPr>
                      <w:r w:rsidRPr="00E95DB0">
                        <w:rPr>
                          <w:rStyle w:val="sowc"/>
                          <w:color w:val="333399"/>
                          <w:sz w:val="24"/>
                        </w:rPr>
                        <w:t xml:space="preserve">Version </w:t>
                      </w:r>
                      <w:r w:rsidR="006E5A9A">
                        <w:rPr>
                          <w:rStyle w:val="sowc"/>
                          <w:color w:val="333399"/>
                          <w:sz w:val="24"/>
                        </w:rPr>
                        <w:t>4</w:t>
                      </w:r>
                    </w:p>
                    <w:p w14:paraId="1A0258F0" w14:textId="77777777" w:rsidR="00C11235" w:rsidRPr="005B496C" w:rsidRDefault="00C11235" w:rsidP="004F6FD5">
                      <w:pPr>
                        <w:pStyle w:val="My"/>
                        <w:jc w:val="right"/>
                        <w:rPr>
                          <w:rStyle w:val="sowc"/>
                          <w:color w:val="FFFFFF"/>
                          <w:lang w:val="en-US"/>
                        </w:rPr>
                      </w:pPr>
                    </w:p>
                    <w:p w14:paraId="671AB757" w14:textId="77777777" w:rsidR="00C11235" w:rsidRPr="008F5522" w:rsidRDefault="00C11235" w:rsidP="004F6FD5">
                      <w:pPr>
                        <w:pStyle w:val="My"/>
                        <w:jc w:val="right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06F881BD" w14:textId="77777777" w:rsidR="00C11235" w:rsidRPr="008F5522" w:rsidRDefault="00C11235" w:rsidP="004A73BF">
                      <w:pPr>
                        <w:pStyle w:val="My"/>
                        <w:jc w:val="right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0695F02D" w14:textId="77777777" w:rsidR="00C11235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412BB0E2" w14:textId="77777777" w:rsidR="00C11235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  <w:proofErr w:type="spellStart"/>
                      <w:r>
                        <w:rPr>
                          <w:rStyle w:val="sowc"/>
                          <w:color w:val="333333"/>
                          <w:lang w:val="en-US"/>
                        </w:rPr>
                        <w:t>Topra</w:t>
                      </w:r>
                      <w:proofErr w:type="spellEnd"/>
                      <w:r>
                        <w:rPr>
                          <w:rStyle w:val="sowc"/>
                          <w:color w:val="333333"/>
                          <w:lang w:val="en-US"/>
                        </w:rPr>
                        <w:t xml:space="preserve"> World Pte Ltd</w:t>
                      </w:r>
                    </w:p>
                    <w:p w14:paraId="442DB354" w14:textId="77777777" w:rsidR="00C11235" w:rsidRDefault="00C11235" w:rsidP="00EA709F">
                      <w:pPr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</w:pPr>
                      <w:r w:rsidRPr="005E19FF"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  <w:t xml:space="preserve">8 Eu Tong Sen Street   </w:t>
                      </w:r>
                    </w:p>
                    <w:p w14:paraId="28458691" w14:textId="77777777" w:rsidR="00C11235" w:rsidRDefault="00C11235" w:rsidP="00EA709F">
                      <w:pPr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</w:pPr>
                      <w:r w:rsidRPr="005E19FF"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  <w:t xml:space="preserve">#14-94    </w:t>
                      </w:r>
                    </w:p>
                    <w:p w14:paraId="0E48357B" w14:textId="77777777" w:rsidR="00C11235" w:rsidRDefault="00C11235" w:rsidP="00EA709F">
                      <w:pPr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</w:pPr>
                      <w:r w:rsidRPr="005E19FF"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  <w:t xml:space="preserve">The Central </w:t>
                      </w:r>
                    </w:p>
                    <w:p w14:paraId="03386A22" w14:textId="14F3DAEE" w:rsidR="00C11235" w:rsidRDefault="00C11235" w:rsidP="00EA709F">
                      <w:pPr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</w:pPr>
                      <w:r w:rsidRPr="005E19FF"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  <w:t>Singapore    05981</w:t>
                      </w:r>
                      <w:r>
                        <w:rPr>
                          <w:rFonts w:ascii="UniversLT-CondensedLight" w:eastAsia="Times New Roman" w:hAnsi="UniversLT-CondensedLight" w:cs="UniversLT-CondensedLight"/>
                          <w:color w:val="575756"/>
                        </w:rPr>
                        <w:t>8</w:t>
                      </w:r>
                    </w:p>
                    <w:p w14:paraId="264C418A" w14:textId="77777777" w:rsidR="00C11235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567B24E6" w14:textId="77777777" w:rsidR="00C11235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4D436D43" w14:textId="77777777" w:rsidR="00C11235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  <w:p w14:paraId="2EC377C9" w14:textId="77777777" w:rsidR="00C11235" w:rsidRPr="00CE7DAB" w:rsidRDefault="00C11235" w:rsidP="00CE7DAB">
                      <w:pPr>
                        <w:rPr>
                          <w:b/>
                          <w:color w:val="0070C0"/>
                          <w:sz w:val="44"/>
                          <w:szCs w:val="44"/>
                        </w:rPr>
                      </w:pPr>
                      <w:r w:rsidRPr="00CE7DAB">
                        <w:rPr>
                          <w:b/>
                          <w:color w:val="0070C0"/>
                          <w:sz w:val="44"/>
                          <w:szCs w:val="44"/>
                        </w:rPr>
                        <w:t>IMIT (Pvt) Ltd</w:t>
                      </w:r>
                    </w:p>
                    <w:p w14:paraId="1BD728B2" w14:textId="77777777" w:rsidR="00C11235" w:rsidRPr="00CE7DAB" w:rsidRDefault="00C11235" w:rsidP="00CE7DAB">
                      <w:pPr>
                        <w:rPr>
                          <w:b/>
                          <w:color w:val="0070C0"/>
                        </w:rPr>
                      </w:pPr>
                      <w:r w:rsidRPr="00CE7DAB">
                        <w:rPr>
                          <w:b/>
                          <w:color w:val="0070C0"/>
                        </w:rPr>
                        <w:t xml:space="preserve">No 82, Galle </w:t>
                      </w:r>
                      <w:proofErr w:type="gramStart"/>
                      <w:r w:rsidRPr="00CE7DAB">
                        <w:rPr>
                          <w:b/>
                          <w:color w:val="0070C0"/>
                        </w:rPr>
                        <w:t>Road ,</w:t>
                      </w:r>
                      <w:proofErr w:type="gramEnd"/>
                      <w:r w:rsidRPr="00CE7DAB">
                        <w:rPr>
                          <w:b/>
                          <w:color w:val="0070C0"/>
                        </w:rPr>
                        <w:t xml:space="preserve"> Colombo 04, Sri Lanka</w:t>
                      </w:r>
                    </w:p>
                    <w:p w14:paraId="284103DD" w14:textId="77777777" w:rsidR="00C11235" w:rsidRPr="00CE7DAB" w:rsidRDefault="00C11235" w:rsidP="00CE7DAB">
                      <w:pPr>
                        <w:rPr>
                          <w:b/>
                          <w:color w:val="0070C0"/>
                        </w:rPr>
                      </w:pPr>
                      <w:r w:rsidRPr="00CE7DAB">
                        <w:rPr>
                          <w:b/>
                          <w:color w:val="0070C0"/>
                        </w:rPr>
                        <w:t>Phone: (+94)719927926         Fax: (+94)115926926</w:t>
                      </w:r>
                    </w:p>
                    <w:p w14:paraId="613E0EE6" w14:textId="77777777" w:rsidR="00C11235" w:rsidRPr="00CE7DAB" w:rsidRDefault="00C11235" w:rsidP="00CE7DAB">
                      <w:pPr>
                        <w:rPr>
                          <w:b/>
                          <w:color w:val="0070C0"/>
                        </w:rPr>
                      </w:pPr>
                      <w:proofErr w:type="gramStart"/>
                      <w:r w:rsidRPr="00CE7DAB">
                        <w:rPr>
                          <w:b/>
                          <w:color w:val="0070C0"/>
                        </w:rPr>
                        <w:t>Web :</w:t>
                      </w:r>
                      <w:proofErr w:type="gramEnd"/>
                      <w:r w:rsidRPr="00CE7DAB">
                        <w:rPr>
                          <w:b/>
                          <w:color w:val="0070C0"/>
                        </w:rPr>
                        <w:t>www.imit.lk      Contact: info@imit.lk</w:t>
                      </w:r>
                    </w:p>
                    <w:p w14:paraId="24CE70B0" w14:textId="77777777" w:rsidR="00C11235" w:rsidRPr="008F5522" w:rsidRDefault="00C11235" w:rsidP="004F6FD5">
                      <w:pPr>
                        <w:pStyle w:val="My"/>
                        <w:jc w:val="both"/>
                        <w:rPr>
                          <w:rStyle w:val="sowc"/>
                          <w:color w:val="333333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72218D">
        <w:br w:type="page"/>
      </w:r>
    </w:p>
    <w:p w14:paraId="0087B874" w14:textId="77777777" w:rsidR="004A73BF" w:rsidRPr="008F5522" w:rsidRDefault="004A73BF" w:rsidP="007D5AC1"/>
    <w:p w14:paraId="71BBE73F" w14:textId="77777777" w:rsidR="004A73BF" w:rsidRPr="008F5522" w:rsidRDefault="004A73BF" w:rsidP="007D5AC1"/>
    <w:sdt>
      <w:sdtPr>
        <w:rPr>
          <w:rFonts w:ascii="Times New Roman" w:eastAsia="Batang" w:hAnsi="Times New Roman" w:cs="Times New Roman"/>
          <w:b w:val="0"/>
          <w:bCs w:val="0"/>
          <w:color w:val="auto"/>
          <w:kern w:val="0"/>
          <w:sz w:val="24"/>
          <w:szCs w:val="24"/>
          <w:lang w:val="uk-UA" w:eastAsia="ko-KR"/>
        </w:rPr>
        <w:id w:val="959570933"/>
        <w:docPartObj>
          <w:docPartGallery w:val="Table of Contents"/>
          <w:docPartUnique/>
        </w:docPartObj>
      </w:sdtPr>
      <w:sdtEndPr>
        <w:rPr>
          <w:rFonts w:ascii="Verdana" w:eastAsiaTheme="minorEastAsia" w:hAnsi="Verdana"/>
          <w:sz w:val="20"/>
          <w:lang w:val="en-US" w:eastAsia="en-US"/>
        </w:rPr>
      </w:sdtEndPr>
      <w:sdtContent>
        <w:p w14:paraId="50A34310" w14:textId="77777777" w:rsidR="002F168C" w:rsidRDefault="002F168C">
          <w:pPr>
            <w:pStyle w:val="TOCHeading"/>
            <w:rPr>
              <w:rFonts w:ascii="Times New Roman" w:eastAsia="Batang" w:hAnsi="Times New Roman" w:cs="Times New Roman"/>
              <w:b w:val="0"/>
              <w:bCs w:val="0"/>
              <w:color w:val="auto"/>
              <w:kern w:val="0"/>
              <w:sz w:val="24"/>
              <w:szCs w:val="24"/>
              <w:lang w:eastAsia="ko-KR"/>
            </w:rPr>
          </w:pPr>
        </w:p>
        <w:p w14:paraId="2250A6D7" w14:textId="77777777" w:rsidR="002F168C" w:rsidRDefault="002F168C">
          <w:pPr>
            <w:pStyle w:val="TOCHeading"/>
            <w:rPr>
              <w:rFonts w:ascii="Times New Roman" w:eastAsia="Batang" w:hAnsi="Times New Roman" w:cs="Times New Roman"/>
              <w:b w:val="0"/>
              <w:bCs w:val="0"/>
              <w:color w:val="auto"/>
              <w:kern w:val="0"/>
              <w:sz w:val="24"/>
              <w:szCs w:val="24"/>
              <w:lang w:eastAsia="ko-KR"/>
            </w:rPr>
          </w:pPr>
        </w:p>
        <w:p w14:paraId="0B1D3A69" w14:textId="77777777" w:rsidR="006F5DAD" w:rsidRDefault="006F5DAD">
          <w:pPr>
            <w:pStyle w:val="TOCHeading"/>
          </w:pPr>
          <w:r>
            <w:t>Contents</w:t>
          </w:r>
        </w:p>
        <w:p w14:paraId="4F8DFE47" w14:textId="5AC2485F" w:rsidR="00A01870" w:rsidRDefault="00231596">
          <w:pPr>
            <w:pStyle w:val="TOC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r>
            <w:fldChar w:fldCharType="begin"/>
          </w:r>
          <w:r w:rsidR="006F5DAD">
            <w:instrText xml:space="preserve"> TOC \o "1-3" \h \z \u </w:instrText>
          </w:r>
          <w:r>
            <w:fldChar w:fldCharType="separate"/>
          </w:r>
          <w:hyperlink r:id="rId8" w:anchor="_Toc84447307" w:history="1">
            <w:r w:rsidR="00A01870" w:rsidRPr="006F2F61">
              <w:rPr>
                <w:rStyle w:val="Hyperlink"/>
                <w:noProof/>
              </w:rPr>
              <w:t>Motor Sizing Software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_Toc84447307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1560D851" w14:textId="5F295437" w:rsidR="00A01870" w:rsidRDefault="00A00B3A">
          <w:pPr>
            <w:pStyle w:val="TOC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r:id="rId9" w:anchor="_Toc84447308" w:history="1">
            <w:r w:rsidR="00A01870" w:rsidRPr="006F2F61">
              <w:rPr>
                <w:rStyle w:val="Hyperlink"/>
                <w:noProof/>
              </w:rPr>
              <w:t>User Manual: PBA System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_Toc84447308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3F574BD4" w14:textId="7B1DE8CB" w:rsidR="00A01870" w:rsidRDefault="00A00B3A">
          <w:pPr>
            <w:pStyle w:val="TOC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09" w:history="1">
            <w:r w:rsidR="00A01870" w:rsidRPr="006F2F61">
              <w:rPr>
                <w:rStyle w:val="Hyperlink"/>
                <w:noProof/>
              </w:rPr>
              <w:t>Revision History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_Toc84447309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3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1304EAE5" w14:textId="40158033" w:rsidR="00A01870" w:rsidRDefault="00A00B3A">
          <w:pPr>
            <w:pStyle w:val="TOC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10" w:history="1">
            <w:r w:rsidR="00A01870" w:rsidRPr="006F2F61">
              <w:rPr>
                <w:rStyle w:val="Hyperlink"/>
                <w:noProof/>
              </w:rPr>
              <w:t>Main Interface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_Toc84447310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4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3EB415BA" w14:textId="29E1ED82" w:rsidR="00A01870" w:rsidRDefault="00A00B3A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11" w:history="1">
            <w:r w:rsidR="00A01870" w:rsidRPr="006F2F61">
              <w:rPr>
                <w:rStyle w:val="Hyperlink"/>
                <w:noProof/>
              </w:rPr>
              <w:t>1.Main Banner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_Toc84447311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4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1DB265CD" w14:textId="3FCBE1C2" w:rsidR="00A01870" w:rsidRDefault="00A00B3A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12" w:history="1">
            <w:r w:rsidR="00A01870" w:rsidRPr="006F2F61">
              <w:rPr>
                <w:rStyle w:val="Hyperlink"/>
                <w:noProof/>
              </w:rPr>
              <w:t>About PBA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_Toc84447312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5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5FF82C28" w14:textId="2E4171F4" w:rsidR="00A01870" w:rsidRDefault="00A00B3A">
          <w:pPr>
            <w:pStyle w:val="TOC1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13" w:history="1">
            <w:r w:rsidR="00A01870" w:rsidRPr="006F2F61">
              <w:rPr>
                <w:rStyle w:val="Hyperlink"/>
                <w:noProof/>
              </w:rPr>
              <w:t>Motor Sizer Interface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_Toc84447313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6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4EC2EDB2" w14:textId="3E228EF5" w:rsidR="00A01870" w:rsidRDefault="00A00B3A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14" w:history="1">
            <w:r w:rsidR="00A01870" w:rsidRPr="006F2F61">
              <w:rPr>
                <w:rStyle w:val="Hyperlink"/>
                <w:noProof/>
              </w:rPr>
              <w:t>1.Project/Machine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_Toc84447314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7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2725A679" w14:textId="14A8A81A" w:rsidR="00A01870" w:rsidRDefault="00A00B3A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15" w:history="1">
            <w:r w:rsidR="00A01870" w:rsidRPr="006F2F61">
              <w:rPr>
                <w:rStyle w:val="Hyperlink"/>
                <w:noProof/>
              </w:rPr>
              <w:t>Fields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_Toc84447315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7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6A703D81" w14:textId="7CB99E34" w:rsidR="00A01870" w:rsidRDefault="00A00B3A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16" w:history="1">
            <w:r w:rsidR="00A01870" w:rsidRPr="006F2F61">
              <w:rPr>
                <w:rStyle w:val="Hyperlink"/>
                <w:noProof/>
              </w:rPr>
              <w:t>Buttons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_Toc84447316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7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6EF47DFD" w14:textId="5F6B6B53" w:rsidR="00A01870" w:rsidRDefault="00A00B3A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17" w:history="1">
            <w:r w:rsidR="00A01870" w:rsidRPr="006F2F61">
              <w:rPr>
                <w:rStyle w:val="Hyperlink"/>
                <w:noProof/>
              </w:rPr>
              <w:t>Functions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_Toc84447317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7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349243FA" w14:textId="4717B5B3" w:rsidR="00A01870" w:rsidRDefault="00A00B3A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18" w:history="1">
            <w:r w:rsidR="00A01870" w:rsidRPr="006F2F61">
              <w:rPr>
                <w:rStyle w:val="Hyperlink"/>
                <w:noProof/>
              </w:rPr>
              <w:t>Validations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_Toc84447318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9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6A46AB67" w14:textId="37020A7B" w:rsidR="00A01870" w:rsidRDefault="00A00B3A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19" w:history="1">
            <w:r w:rsidR="00A01870" w:rsidRPr="006F2F61">
              <w:rPr>
                <w:rStyle w:val="Hyperlink"/>
                <w:noProof/>
              </w:rPr>
              <w:t>2.Axis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_Toc84447319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10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342A899A" w14:textId="3F8F065B" w:rsidR="00A01870" w:rsidRDefault="00A00B3A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20" w:history="1">
            <w:r w:rsidR="00A01870" w:rsidRPr="006F2F61">
              <w:rPr>
                <w:rStyle w:val="Hyperlink"/>
                <w:noProof/>
              </w:rPr>
              <w:t>Buttons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_Toc84447320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10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5EEDA419" w14:textId="5A6BD12D" w:rsidR="00A01870" w:rsidRDefault="00A00B3A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21" w:history="1">
            <w:r w:rsidR="00A01870" w:rsidRPr="006F2F61">
              <w:rPr>
                <w:rStyle w:val="Hyperlink"/>
                <w:noProof/>
              </w:rPr>
              <w:t>3.Profile Grid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_Toc84447321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11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5DBD340A" w14:textId="604ED8C3" w:rsidR="00A01870" w:rsidRDefault="00A00B3A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22" w:history="1">
            <w:r w:rsidR="00A01870" w:rsidRPr="006F2F61">
              <w:rPr>
                <w:rStyle w:val="Hyperlink"/>
                <w:noProof/>
              </w:rPr>
              <w:t>Buttons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_Toc84447322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11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3E823F1F" w14:textId="386BCDFB" w:rsidR="00A01870" w:rsidRDefault="00A00B3A">
          <w:pPr>
            <w:pStyle w:val="TOC3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23" w:history="1">
            <w:r w:rsidR="00A01870" w:rsidRPr="006F2F61">
              <w:rPr>
                <w:rStyle w:val="Hyperlink"/>
                <w:noProof/>
              </w:rPr>
              <w:t xml:space="preserve">Functions  </w:t>
            </w:r>
            <w:r w:rsidR="00A01870" w:rsidRPr="006F2F61">
              <w:rPr>
                <w:rStyle w:val="Hyperlink"/>
                <w:i/>
                <w:noProof/>
              </w:rPr>
              <w:t>Mutli record Selection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_Toc84447323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11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25BC59C9" w14:textId="4E71BA37" w:rsidR="00A01870" w:rsidRDefault="00A00B3A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24" w:history="1">
            <w:r w:rsidR="00A01870" w:rsidRPr="006F2F61">
              <w:rPr>
                <w:rStyle w:val="Hyperlink"/>
                <w:noProof/>
              </w:rPr>
              <w:t>4.Final Profile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_Toc84447324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13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45CD3F79" w14:textId="68411EEC" w:rsidR="00A01870" w:rsidRDefault="00A00B3A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25" w:history="1">
            <w:r w:rsidR="00A01870" w:rsidRPr="006F2F61">
              <w:rPr>
                <w:rStyle w:val="Hyperlink"/>
                <w:noProof/>
              </w:rPr>
              <w:t>5.Recommended Motors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_Toc84447325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13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6E08DB6C" w14:textId="77F43595" w:rsidR="00A01870" w:rsidRDefault="00A00B3A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26" w:history="1">
            <w:r w:rsidR="00A01870" w:rsidRPr="006F2F61">
              <w:rPr>
                <w:rStyle w:val="Hyperlink"/>
                <w:noProof/>
              </w:rPr>
              <w:t>6.Selected motors Motors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_Toc84447326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13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64D6AF99" w14:textId="3A796D4C" w:rsidR="00A01870" w:rsidRDefault="00A00B3A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27" w:history="1">
            <w:r w:rsidR="00A01870" w:rsidRPr="006F2F61">
              <w:rPr>
                <w:rStyle w:val="Hyperlink"/>
                <w:noProof/>
              </w:rPr>
              <w:t>6.Final calculation based on the Selected Motor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_Toc84447327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13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1B1B7A0B" w14:textId="6F287BAB" w:rsidR="00A01870" w:rsidRDefault="00A00B3A">
          <w:pPr>
            <w:pStyle w:val="TOC2"/>
            <w:tabs>
              <w:tab w:val="right" w:leader="dot" w:pos="10456"/>
            </w:tabs>
            <w:rPr>
              <w:rFonts w:asciiTheme="minorHAnsi" w:hAnsiTheme="minorHAnsi" w:cstheme="minorBidi"/>
              <w:noProof/>
              <w:sz w:val="22"/>
              <w:szCs w:val="22"/>
              <w:lang w:val="en-SG" w:eastAsia="en-SG" w:bidi="ar-SA"/>
            </w:rPr>
          </w:pPr>
          <w:hyperlink w:anchor="_Toc84447328" w:history="1">
            <w:r w:rsidR="00A01870" w:rsidRPr="006F2F61">
              <w:rPr>
                <w:rStyle w:val="Hyperlink"/>
                <w:noProof/>
              </w:rPr>
              <w:t>8.Servo Drive</w:t>
            </w:r>
            <w:r w:rsidR="00A01870">
              <w:rPr>
                <w:noProof/>
                <w:webHidden/>
              </w:rPr>
              <w:tab/>
            </w:r>
            <w:r w:rsidR="00A01870">
              <w:rPr>
                <w:noProof/>
                <w:webHidden/>
              </w:rPr>
              <w:fldChar w:fldCharType="begin"/>
            </w:r>
            <w:r w:rsidR="00A01870">
              <w:rPr>
                <w:noProof/>
                <w:webHidden/>
              </w:rPr>
              <w:instrText xml:space="preserve"> PAGEREF _Toc84447328 \h </w:instrText>
            </w:r>
            <w:r w:rsidR="00A01870">
              <w:rPr>
                <w:noProof/>
                <w:webHidden/>
              </w:rPr>
            </w:r>
            <w:r w:rsidR="00A01870">
              <w:rPr>
                <w:noProof/>
                <w:webHidden/>
              </w:rPr>
              <w:fldChar w:fldCharType="separate"/>
            </w:r>
            <w:r w:rsidR="003D769C">
              <w:rPr>
                <w:noProof/>
                <w:webHidden/>
              </w:rPr>
              <w:t>14</w:t>
            </w:r>
            <w:r w:rsidR="00A01870">
              <w:rPr>
                <w:noProof/>
                <w:webHidden/>
              </w:rPr>
              <w:fldChar w:fldCharType="end"/>
            </w:r>
          </w:hyperlink>
        </w:p>
        <w:p w14:paraId="4D3DB46E" w14:textId="0825BC56" w:rsidR="006F5DAD" w:rsidRDefault="00231596">
          <w:r>
            <w:fldChar w:fldCharType="end"/>
          </w:r>
        </w:p>
      </w:sdtContent>
    </w:sdt>
    <w:p w14:paraId="533FC2B7" w14:textId="77777777" w:rsidR="004A73BF" w:rsidRPr="008F5522" w:rsidRDefault="004A73BF" w:rsidP="007D5AC1"/>
    <w:p w14:paraId="501DCFC1" w14:textId="77777777" w:rsidR="001175E4" w:rsidRDefault="001175E4">
      <w:pPr>
        <w:spacing w:after="200" w:line="276" w:lineRule="auto"/>
      </w:pPr>
      <w:r>
        <w:br w:type="page"/>
      </w:r>
    </w:p>
    <w:p w14:paraId="22B800D2" w14:textId="77777777" w:rsidR="004A73BF" w:rsidRPr="008F5522" w:rsidRDefault="004A73BF" w:rsidP="007D5AC1"/>
    <w:p w14:paraId="11E92A0F" w14:textId="2FF98249" w:rsidR="00E95DB0" w:rsidRDefault="00E95DB0">
      <w:pPr>
        <w:spacing w:after="200" w:line="276" w:lineRule="auto"/>
        <w:rPr>
          <w:rFonts w:eastAsiaTheme="majorEastAsia" w:cstheme="majorBidi"/>
          <w:b/>
          <w:bCs/>
          <w:color w:val="0070C0"/>
          <w:kern w:val="32"/>
          <w:sz w:val="36"/>
          <w:szCs w:val="32"/>
        </w:rPr>
      </w:pPr>
    </w:p>
    <w:p w14:paraId="08044CBD" w14:textId="3A1B2ADF" w:rsidR="006761F4" w:rsidRDefault="00E95DB0" w:rsidP="002025B9">
      <w:pPr>
        <w:pStyle w:val="MyHeadtitle"/>
      </w:pPr>
      <w:bookmarkStart w:id="3" w:name="_Toc84447309"/>
      <w:r>
        <w:t>Revision History</w:t>
      </w:r>
      <w:bookmarkEnd w:id="3"/>
    </w:p>
    <w:p w14:paraId="075F62A0" w14:textId="3F487F0F" w:rsidR="00E95DB0" w:rsidRDefault="00E95DB0" w:rsidP="002025B9">
      <w:pPr>
        <w:pStyle w:val="MyHeadtitl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7"/>
        <w:gridCol w:w="1984"/>
        <w:gridCol w:w="6297"/>
      </w:tblGrid>
      <w:tr w:rsidR="00E95DB0" w14:paraId="2F9EA2DB" w14:textId="77777777" w:rsidTr="00E95DB0">
        <w:tc>
          <w:tcPr>
            <w:tcW w:w="1447" w:type="dxa"/>
            <w:shd w:val="clear" w:color="auto" w:fill="FFFFFF" w:themeFill="background1"/>
          </w:tcPr>
          <w:p w14:paraId="5E492969" w14:textId="77777777" w:rsidR="00E95DB0" w:rsidRPr="00E95DB0" w:rsidRDefault="00E95DB0" w:rsidP="00E95DB0">
            <w:pPr>
              <w:rPr>
                <w:rStyle w:val="sowc"/>
                <w:b/>
                <w:bCs/>
                <w:szCs w:val="20"/>
              </w:rPr>
            </w:pPr>
            <w:r w:rsidRPr="00E95DB0">
              <w:rPr>
                <w:rStyle w:val="sowc"/>
                <w:b/>
                <w:bCs/>
                <w:szCs w:val="20"/>
              </w:rPr>
              <w:t>Name</w:t>
            </w:r>
          </w:p>
        </w:tc>
        <w:tc>
          <w:tcPr>
            <w:tcW w:w="1984" w:type="dxa"/>
            <w:shd w:val="clear" w:color="auto" w:fill="FFFFFF" w:themeFill="background1"/>
          </w:tcPr>
          <w:p w14:paraId="37C68E17" w14:textId="77777777" w:rsidR="00E95DB0" w:rsidRPr="00E95DB0" w:rsidRDefault="00E95DB0" w:rsidP="00E95DB0">
            <w:pPr>
              <w:rPr>
                <w:rStyle w:val="sowc"/>
                <w:b/>
                <w:bCs/>
                <w:szCs w:val="20"/>
              </w:rPr>
            </w:pPr>
            <w:r w:rsidRPr="00E95DB0">
              <w:rPr>
                <w:rStyle w:val="sowc"/>
                <w:b/>
                <w:bCs/>
                <w:szCs w:val="20"/>
              </w:rPr>
              <w:t>Date</w:t>
            </w:r>
          </w:p>
        </w:tc>
        <w:tc>
          <w:tcPr>
            <w:tcW w:w="6297" w:type="dxa"/>
            <w:shd w:val="clear" w:color="auto" w:fill="FFFFFF" w:themeFill="background1"/>
          </w:tcPr>
          <w:p w14:paraId="5745E63D" w14:textId="77777777" w:rsidR="00E95DB0" w:rsidRPr="00E95DB0" w:rsidRDefault="00E95DB0" w:rsidP="00E95DB0">
            <w:pPr>
              <w:rPr>
                <w:rStyle w:val="sowc"/>
                <w:b/>
                <w:bCs/>
                <w:szCs w:val="20"/>
              </w:rPr>
            </w:pPr>
            <w:r w:rsidRPr="00E95DB0">
              <w:rPr>
                <w:rStyle w:val="sowc"/>
                <w:b/>
                <w:bCs/>
                <w:szCs w:val="20"/>
              </w:rPr>
              <w:t>Remarks</w:t>
            </w:r>
          </w:p>
        </w:tc>
      </w:tr>
      <w:tr w:rsidR="00E95DB0" w14:paraId="30BEF1FC" w14:textId="77777777" w:rsidTr="00E95DB0">
        <w:tc>
          <w:tcPr>
            <w:tcW w:w="1447" w:type="dxa"/>
          </w:tcPr>
          <w:p w14:paraId="73DA663A" w14:textId="77777777" w:rsidR="00E95DB0" w:rsidRPr="00BB1C28" w:rsidRDefault="00E95DB0" w:rsidP="00E95DB0">
            <w:pPr>
              <w:rPr>
                <w:rStyle w:val="sowc"/>
                <w:b/>
                <w:bCs/>
                <w:szCs w:val="20"/>
              </w:rPr>
            </w:pPr>
            <w:r>
              <w:rPr>
                <w:rStyle w:val="sowc"/>
                <w:szCs w:val="20"/>
              </w:rPr>
              <w:t>Lakmal</w:t>
            </w:r>
          </w:p>
        </w:tc>
        <w:tc>
          <w:tcPr>
            <w:tcW w:w="1984" w:type="dxa"/>
          </w:tcPr>
          <w:p w14:paraId="1C90A187" w14:textId="22374F33" w:rsidR="00E95DB0" w:rsidRPr="005A2D12" w:rsidRDefault="00E95DB0" w:rsidP="00E95DB0">
            <w:pPr>
              <w:rPr>
                <w:rStyle w:val="sowc"/>
                <w:szCs w:val="20"/>
              </w:rPr>
            </w:pPr>
            <w:r w:rsidRPr="005A2D12">
              <w:rPr>
                <w:rStyle w:val="sowc"/>
                <w:szCs w:val="20"/>
              </w:rPr>
              <w:t>07</w:t>
            </w:r>
            <w:proofErr w:type="gramStart"/>
            <w:r w:rsidRPr="005A2D12">
              <w:rPr>
                <w:rStyle w:val="sowc"/>
                <w:szCs w:val="20"/>
                <w:vertAlign w:val="superscript"/>
              </w:rPr>
              <w:t>th</w:t>
            </w:r>
            <w:r w:rsidRPr="005A2D12">
              <w:rPr>
                <w:rStyle w:val="sowc"/>
                <w:szCs w:val="20"/>
              </w:rPr>
              <w:t xml:space="preserve">  April</w:t>
            </w:r>
            <w:proofErr w:type="gramEnd"/>
            <w:r w:rsidRPr="005A2D12">
              <w:rPr>
                <w:rStyle w:val="sowc"/>
                <w:szCs w:val="20"/>
              </w:rPr>
              <w:t xml:space="preserve"> 2021</w:t>
            </w:r>
          </w:p>
        </w:tc>
        <w:tc>
          <w:tcPr>
            <w:tcW w:w="6297" w:type="dxa"/>
          </w:tcPr>
          <w:p w14:paraId="73918597" w14:textId="53CD8564" w:rsidR="00E95DB0" w:rsidRPr="00BB1C28" w:rsidRDefault="00E95DB0" w:rsidP="00E95DB0">
            <w:pPr>
              <w:rPr>
                <w:rStyle w:val="sowc"/>
                <w:b/>
                <w:bCs/>
                <w:szCs w:val="20"/>
              </w:rPr>
            </w:pPr>
            <w:r>
              <w:rPr>
                <w:rStyle w:val="sowc"/>
                <w:szCs w:val="20"/>
              </w:rPr>
              <w:t>Initial Document</w:t>
            </w:r>
            <w:r>
              <w:rPr>
                <w:rStyle w:val="sowc"/>
                <w:b/>
                <w:bCs/>
                <w:szCs w:val="20"/>
              </w:rPr>
              <w:t xml:space="preserve">, </w:t>
            </w:r>
            <w:r w:rsidRPr="00A20CEA">
              <w:rPr>
                <w:rStyle w:val="sowc"/>
                <w:szCs w:val="20"/>
              </w:rPr>
              <w:t xml:space="preserve">Application </w:t>
            </w:r>
            <w:proofErr w:type="spellStart"/>
            <w:r w:rsidRPr="00A20CEA">
              <w:rPr>
                <w:rStyle w:val="sowc"/>
                <w:szCs w:val="20"/>
              </w:rPr>
              <w:t>Inerface</w:t>
            </w:r>
            <w:proofErr w:type="spellEnd"/>
          </w:p>
        </w:tc>
      </w:tr>
      <w:tr w:rsidR="00E95DB0" w14:paraId="70F3BEFA" w14:textId="77777777" w:rsidTr="00E95DB0">
        <w:tc>
          <w:tcPr>
            <w:tcW w:w="1447" w:type="dxa"/>
          </w:tcPr>
          <w:p w14:paraId="28561B67" w14:textId="1D4F2E8B" w:rsidR="00E95DB0" w:rsidRPr="00A20CEA" w:rsidRDefault="00A20CEA" w:rsidP="00E95DB0">
            <w:pPr>
              <w:rPr>
                <w:rStyle w:val="sowc"/>
                <w:szCs w:val="20"/>
              </w:rPr>
            </w:pPr>
            <w:r w:rsidRPr="00A20CEA">
              <w:rPr>
                <w:rStyle w:val="sowc"/>
                <w:szCs w:val="20"/>
              </w:rPr>
              <w:t>Lakmal</w:t>
            </w:r>
          </w:p>
        </w:tc>
        <w:tc>
          <w:tcPr>
            <w:tcW w:w="1984" w:type="dxa"/>
          </w:tcPr>
          <w:p w14:paraId="0A660381" w14:textId="23C7DE7A" w:rsidR="00E95DB0" w:rsidRPr="005A2D12" w:rsidRDefault="00A20CEA" w:rsidP="00E95DB0">
            <w:pPr>
              <w:rPr>
                <w:rStyle w:val="sowc"/>
                <w:szCs w:val="20"/>
              </w:rPr>
            </w:pPr>
            <w:r w:rsidRPr="005A2D12">
              <w:rPr>
                <w:rStyle w:val="sowc"/>
                <w:szCs w:val="20"/>
              </w:rPr>
              <w:t>01</w:t>
            </w:r>
            <w:proofErr w:type="gramStart"/>
            <w:r w:rsidRPr="005A2D12">
              <w:rPr>
                <w:rStyle w:val="sowc"/>
                <w:szCs w:val="20"/>
                <w:vertAlign w:val="superscript"/>
              </w:rPr>
              <w:t>st</w:t>
            </w:r>
            <w:r w:rsidRPr="005A2D12">
              <w:rPr>
                <w:rStyle w:val="sowc"/>
                <w:szCs w:val="20"/>
              </w:rPr>
              <w:t xml:space="preserve">  June</w:t>
            </w:r>
            <w:proofErr w:type="gramEnd"/>
            <w:r w:rsidRPr="005A2D12">
              <w:rPr>
                <w:rStyle w:val="sowc"/>
                <w:szCs w:val="20"/>
              </w:rPr>
              <w:t xml:space="preserve"> 2021</w:t>
            </w:r>
          </w:p>
        </w:tc>
        <w:tc>
          <w:tcPr>
            <w:tcW w:w="6297" w:type="dxa"/>
          </w:tcPr>
          <w:p w14:paraId="06A1317A" w14:textId="3BC03D5F" w:rsidR="00E95DB0" w:rsidRPr="00A20CEA" w:rsidRDefault="00A20CEA" w:rsidP="00E95DB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 xml:space="preserve">Initial Calculations including Linear and Rotary motors </w:t>
            </w:r>
          </w:p>
        </w:tc>
      </w:tr>
      <w:tr w:rsidR="005A2D12" w14:paraId="3F87FB49" w14:textId="77777777" w:rsidTr="00E95DB0">
        <w:tc>
          <w:tcPr>
            <w:tcW w:w="1447" w:type="dxa"/>
          </w:tcPr>
          <w:p w14:paraId="61C5BC8B" w14:textId="033659B8" w:rsidR="005A2D12" w:rsidRPr="00A20CEA" w:rsidRDefault="005A2D12" w:rsidP="00E95DB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>Lakmal</w:t>
            </w:r>
          </w:p>
        </w:tc>
        <w:tc>
          <w:tcPr>
            <w:tcW w:w="1984" w:type="dxa"/>
          </w:tcPr>
          <w:p w14:paraId="79DF17EE" w14:textId="2070C48E" w:rsidR="005A2D12" w:rsidRPr="005A2D12" w:rsidRDefault="005A2D12" w:rsidP="00E95DB0">
            <w:pPr>
              <w:rPr>
                <w:rStyle w:val="sowc"/>
                <w:szCs w:val="20"/>
              </w:rPr>
            </w:pPr>
            <w:r w:rsidRPr="005A2D12">
              <w:rPr>
                <w:rStyle w:val="sowc"/>
                <w:szCs w:val="20"/>
              </w:rPr>
              <w:t>11</w:t>
            </w:r>
            <w:r w:rsidRPr="005A2D12">
              <w:rPr>
                <w:rStyle w:val="sowc"/>
                <w:szCs w:val="20"/>
                <w:vertAlign w:val="superscript"/>
              </w:rPr>
              <w:t>th</w:t>
            </w:r>
            <w:r w:rsidRPr="005A2D12">
              <w:rPr>
                <w:rStyle w:val="sowc"/>
                <w:szCs w:val="20"/>
              </w:rPr>
              <w:t xml:space="preserve"> June 2021</w:t>
            </w:r>
          </w:p>
        </w:tc>
        <w:tc>
          <w:tcPr>
            <w:tcW w:w="6297" w:type="dxa"/>
          </w:tcPr>
          <w:p w14:paraId="7EA5F3D4" w14:textId="3BEFABE5" w:rsidR="005A2D12" w:rsidRDefault="005A2D12" w:rsidP="00E95DB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 xml:space="preserve">Completed motor lists and all the calculations for rotary and Linear except two motor </w:t>
            </w:r>
            <w:proofErr w:type="spellStart"/>
            <w:r>
              <w:rPr>
                <w:rStyle w:val="sowc"/>
                <w:szCs w:val="20"/>
              </w:rPr>
              <w:t>categrories</w:t>
            </w:r>
            <w:proofErr w:type="spellEnd"/>
          </w:p>
        </w:tc>
      </w:tr>
      <w:tr w:rsidR="00CD5A0B" w14:paraId="07944670" w14:textId="77777777" w:rsidTr="00E95DB0">
        <w:tc>
          <w:tcPr>
            <w:tcW w:w="1447" w:type="dxa"/>
          </w:tcPr>
          <w:p w14:paraId="764CB9AA" w14:textId="164420D1" w:rsidR="00CD5A0B" w:rsidRDefault="00CD5A0B" w:rsidP="00E95DB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>Lakmal</w:t>
            </w:r>
          </w:p>
        </w:tc>
        <w:tc>
          <w:tcPr>
            <w:tcW w:w="1984" w:type="dxa"/>
          </w:tcPr>
          <w:p w14:paraId="787B9482" w14:textId="1159A571" w:rsidR="00CD5A0B" w:rsidRPr="005A2D12" w:rsidRDefault="00CD5A0B" w:rsidP="00E95DB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>10</w:t>
            </w:r>
            <w:r w:rsidRPr="00CD5A0B">
              <w:rPr>
                <w:rStyle w:val="sowc"/>
                <w:szCs w:val="20"/>
                <w:vertAlign w:val="superscript"/>
              </w:rPr>
              <w:t>th</w:t>
            </w:r>
            <w:r>
              <w:rPr>
                <w:rStyle w:val="sowc"/>
                <w:szCs w:val="20"/>
              </w:rPr>
              <w:t xml:space="preserve"> July 2021</w:t>
            </w:r>
          </w:p>
        </w:tc>
        <w:tc>
          <w:tcPr>
            <w:tcW w:w="6297" w:type="dxa"/>
          </w:tcPr>
          <w:p w14:paraId="37FD32D7" w14:textId="6B5CA2DA" w:rsidR="00CD5A0B" w:rsidRDefault="00CD5A0B" w:rsidP="00E95DB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 xml:space="preserve">Completed the </w:t>
            </w:r>
            <w:proofErr w:type="spellStart"/>
            <w:r>
              <w:rPr>
                <w:rStyle w:val="sowc"/>
                <w:szCs w:val="20"/>
              </w:rPr>
              <w:t>motot</w:t>
            </w:r>
            <w:proofErr w:type="spellEnd"/>
            <w:r>
              <w:rPr>
                <w:rStyle w:val="sowc"/>
                <w:szCs w:val="20"/>
              </w:rPr>
              <w:t xml:space="preserve"> size calculations</w:t>
            </w:r>
          </w:p>
        </w:tc>
      </w:tr>
      <w:tr w:rsidR="004A4405" w14:paraId="08537CEB" w14:textId="77777777" w:rsidTr="00E95DB0">
        <w:tc>
          <w:tcPr>
            <w:tcW w:w="1447" w:type="dxa"/>
          </w:tcPr>
          <w:p w14:paraId="7D8FB508" w14:textId="4563CAF5" w:rsidR="004A4405" w:rsidRDefault="004A4405" w:rsidP="00E95DB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>Lakmal</w:t>
            </w:r>
          </w:p>
        </w:tc>
        <w:tc>
          <w:tcPr>
            <w:tcW w:w="1984" w:type="dxa"/>
          </w:tcPr>
          <w:p w14:paraId="0D20F29D" w14:textId="2F2EDE9E" w:rsidR="004A4405" w:rsidRDefault="004A4405" w:rsidP="00E95DB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>14</w:t>
            </w:r>
            <w:r w:rsidRPr="004475C1">
              <w:rPr>
                <w:rStyle w:val="sowc"/>
                <w:szCs w:val="20"/>
                <w:vertAlign w:val="superscript"/>
              </w:rPr>
              <w:t>t</w:t>
            </w:r>
            <w:r w:rsidR="004475C1" w:rsidRPr="004475C1">
              <w:rPr>
                <w:rStyle w:val="sowc"/>
                <w:szCs w:val="20"/>
                <w:vertAlign w:val="superscript"/>
              </w:rPr>
              <w:t>h</w:t>
            </w:r>
            <w:r w:rsidR="004475C1">
              <w:rPr>
                <w:rStyle w:val="sowc"/>
                <w:szCs w:val="20"/>
              </w:rPr>
              <w:t xml:space="preserve"> </w:t>
            </w:r>
            <w:r>
              <w:rPr>
                <w:rStyle w:val="sowc"/>
                <w:szCs w:val="20"/>
              </w:rPr>
              <w:t>Aug 2021</w:t>
            </w:r>
          </w:p>
        </w:tc>
        <w:tc>
          <w:tcPr>
            <w:tcW w:w="6297" w:type="dxa"/>
          </w:tcPr>
          <w:p w14:paraId="44082A81" w14:textId="79D62110" w:rsidR="004A4405" w:rsidRDefault="004A4405" w:rsidP="00E95DB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 xml:space="preserve">Updated to latest user </w:t>
            </w:r>
            <w:proofErr w:type="spellStart"/>
            <w:r>
              <w:rPr>
                <w:rStyle w:val="sowc"/>
                <w:szCs w:val="20"/>
              </w:rPr>
              <w:t>intefaces</w:t>
            </w:r>
            <w:proofErr w:type="spellEnd"/>
            <w:r>
              <w:rPr>
                <w:rStyle w:val="sowc"/>
                <w:szCs w:val="20"/>
              </w:rPr>
              <w:t>.</w:t>
            </w:r>
          </w:p>
        </w:tc>
      </w:tr>
      <w:tr w:rsidR="00A01870" w14:paraId="24BF15FE" w14:textId="77777777" w:rsidTr="00E95DB0">
        <w:tc>
          <w:tcPr>
            <w:tcW w:w="1447" w:type="dxa"/>
          </w:tcPr>
          <w:p w14:paraId="26458C49" w14:textId="5A8090E6" w:rsidR="00A01870" w:rsidRDefault="00A01870" w:rsidP="00A0187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>Lakmal</w:t>
            </w:r>
          </w:p>
        </w:tc>
        <w:tc>
          <w:tcPr>
            <w:tcW w:w="1984" w:type="dxa"/>
          </w:tcPr>
          <w:p w14:paraId="5523980C" w14:textId="7A0FD818" w:rsidR="00A01870" w:rsidRDefault="00A01870" w:rsidP="00A0187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>10</w:t>
            </w:r>
            <w:r w:rsidRPr="00A01870">
              <w:rPr>
                <w:rStyle w:val="sowc"/>
                <w:szCs w:val="20"/>
                <w:vertAlign w:val="superscript"/>
              </w:rPr>
              <w:t>th</w:t>
            </w:r>
            <w:r>
              <w:rPr>
                <w:rStyle w:val="sowc"/>
                <w:szCs w:val="20"/>
              </w:rPr>
              <w:t xml:space="preserve"> Oct 2021</w:t>
            </w:r>
          </w:p>
        </w:tc>
        <w:tc>
          <w:tcPr>
            <w:tcW w:w="6297" w:type="dxa"/>
          </w:tcPr>
          <w:p w14:paraId="518CE1CB" w14:textId="5FA9A093" w:rsidR="00A01870" w:rsidRDefault="00A01870" w:rsidP="00A01870">
            <w:pPr>
              <w:rPr>
                <w:rStyle w:val="sowc"/>
                <w:szCs w:val="20"/>
              </w:rPr>
            </w:pPr>
            <w:r>
              <w:rPr>
                <w:rStyle w:val="sowc"/>
                <w:szCs w:val="20"/>
              </w:rPr>
              <w:t xml:space="preserve">Included the latest changes and main window interface </w:t>
            </w:r>
          </w:p>
        </w:tc>
      </w:tr>
    </w:tbl>
    <w:p w14:paraId="5B3F3851" w14:textId="7C4B3A32" w:rsidR="00F625FC" w:rsidRDefault="00F625FC" w:rsidP="00CD5A0B"/>
    <w:p w14:paraId="6D048640" w14:textId="77777777" w:rsidR="00F625FC" w:rsidRDefault="00F625FC">
      <w:pPr>
        <w:spacing w:after="200" w:line="276" w:lineRule="auto"/>
        <w:rPr>
          <w:rFonts w:eastAsiaTheme="majorEastAsia" w:cstheme="majorBidi"/>
          <w:b/>
          <w:bCs/>
          <w:color w:val="0070C0"/>
          <w:kern w:val="32"/>
          <w:sz w:val="36"/>
          <w:szCs w:val="32"/>
        </w:rPr>
      </w:pPr>
      <w:r>
        <w:br w:type="page"/>
      </w:r>
    </w:p>
    <w:p w14:paraId="4377F4BF" w14:textId="77777777" w:rsidR="00E514F7" w:rsidRDefault="003B2B08" w:rsidP="003B2B08">
      <w:pPr>
        <w:pStyle w:val="Heading1"/>
      </w:pPr>
      <w:bookmarkStart w:id="4" w:name="_Toc84447310"/>
      <w:r>
        <w:lastRenderedPageBreak/>
        <w:t>Main Interface</w:t>
      </w:r>
      <w:bookmarkEnd w:id="4"/>
    </w:p>
    <w:p w14:paraId="10BDA483" w14:textId="4EAF0AA0" w:rsidR="00E514F7" w:rsidRDefault="00E514F7" w:rsidP="00E514F7"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E30F9F4" wp14:editId="3EA62509">
                <wp:simplePos x="0" y="0"/>
                <wp:positionH relativeFrom="column">
                  <wp:posOffset>-266700</wp:posOffset>
                </wp:positionH>
                <wp:positionV relativeFrom="paragraph">
                  <wp:posOffset>2023110</wp:posOffset>
                </wp:positionV>
                <wp:extent cx="194310" cy="285750"/>
                <wp:effectExtent l="19050" t="19050" r="15240" b="19050"/>
                <wp:wrapNone/>
                <wp:docPr id="6" name="Heptag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285750"/>
                        </a:xfrm>
                        <a:prstGeom prst="heptagon">
                          <a:avLst/>
                        </a:prstGeom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CB1432" w14:textId="77777777" w:rsidR="00E514F7" w:rsidRPr="00E95DB0" w:rsidRDefault="00E514F7" w:rsidP="00E514F7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0F9F4" id="Heptagon 6" o:spid="_x0000_s1027" style="position:absolute;margin-left:-21pt;margin-top:159.3pt;width:15.3pt;height:22.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4310,2857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" adj="-11796480,,5400" path="m-1,183768l19243,56597,97155,r77912,56597l194311,183768,140393,285752r-86476,l-1,183768xe" fillcolor="#72a376 [3204]" strokecolor="#365338 [1604]" strokeweight="3pt">
                <v:stroke joinstyle="miter"/>
                <v:formulas/>
                <v:path arrowok="t" o:connecttype="custom" o:connectlocs="-1,183768;19243,56597;97155,0;175067,56597;194311,183768;140393,285752;53917,285752;-1,183768" o:connectangles="0,0,0,0,0,0,0,0" textboxrect="0,0,194310,285750"/>
                <v:textbox inset="0,0,0,0">
                  <w:txbxContent>
                    <w:p w14:paraId="20CB1432" w14:textId="77777777" w:rsidR="00E514F7" w:rsidRPr="00E95DB0" w:rsidRDefault="00E514F7" w:rsidP="00E514F7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47CA474D" w14:textId="2C3781A8" w:rsidR="00E514F7" w:rsidRDefault="00DF0C7F" w:rsidP="00E514F7"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8DF8386" wp14:editId="1D77667C">
                <wp:simplePos x="0" y="0"/>
                <wp:positionH relativeFrom="column">
                  <wp:posOffset>-182880</wp:posOffset>
                </wp:positionH>
                <wp:positionV relativeFrom="paragraph">
                  <wp:posOffset>249555</wp:posOffset>
                </wp:positionV>
                <wp:extent cx="243840" cy="1615440"/>
                <wp:effectExtent l="0" t="0" r="22860" b="22860"/>
                <wp:wrapNone/>
                <wp:docPr id="7" name="Arrow: Ben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15440"/>
                        </a:xfrm>
                        <a:prstGeom prst="bentArrow">
                          <a:avLst>
                            <a:gd name="adj1" fmla="val 19903"/>
                            <a:gd name="adj2" fmla="val 21044"/>
                            <a:gd name="adj3" fmla="val 33944"/>
                            <a:gd name="adj4" fmla="val 0"/>
                          </a:avLst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66C93" id="Arrow: Bent 7" o:spid="_x0000_s1026" style="position:absolute;margin-left:-14.4pt;margin-top:19.65pt;width:19.2pt;height:127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840,161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" path="m,1615440l,27048r,l161071,27048,161071,r82769,51314l161071,102627r,-27048l48531,75579r,l48531,1615440r-48531,xe" fillcolor="#72a376 [3204]" strokecolor="#365338 [1604]" strokeweight="1pt">
                <v:path arrowok="t" o:connecttype="custom" o:connectlocs="0,1615440;0,27048;0,27048;161071,27048;161071,0;243840,51314;161071,102627;161071,75579;48531,75579;48531,75579;48531,1615440;0,1615440" o:connectangles="0,0,0,0,0,0,0,0,0,0,0,0"/>
              </v:shape>
            </w:pict>
          </mc:Fallback>
        </mc:AlternateContent>
      </w:r>
      <w:r w:rsidR="00E514F7" w:rsidRPr="00E514F7"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3B2A5B8" wp14:editId="004E340F">
                <wp:simplePos x="0" y="0"/>
                <wp:positionH relativeFrom="column">
                  <wp:posOffset>807720</wp:posOffset>
                </wp:positionH>
                <wp:positionV relativeFrom="paragraph">
                  <wp:posOffset>1815465</wp:posOffset>
                </wp:positionV>
                <wp:extent cx="83820" cy="312420"/>
                <wp:effectExtent l="57150" t="38100" r="30480" b="11430"/>
                <wp:wrapNone/>
                <wp:docPr id="20" name="Arrow: Up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3124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866EF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0" o:spid="_x0000_s1026" type="#_x0000_t68" style="position:absolute;margin-left:63.6pt;margin-top:142.95pt;width:6.6pt;height:24.6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" adj="2898" fillcolor="#72a376 [3204]" strokecolor="#365338 [1604]" strokeweight="3pt"/>
            </w:pict>
          </mc:Fallback>
        </mc:AlternateContent>
      </w:r>
      <w:r w:rsidR="00E514F7">
        <w:rPr>
          <w:noProof/>
        </w:rPr>
        <w:drawing>
          <wp:inline distT="0" distB="0" distL="0" distR="0" wp14:anchorId="644A277C" wp14:editId="75151A8D">
            <wp:extent cx="6645910" cy="1816100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E48F" w14:textId="0B23A5FC" w:rsidR="00E514F7" w:rsidRDefault="00E514F7" w:rsidP="00E514F7"/>
    <w:p w14:paraId="7D519B64" w14:textId="6225EBDE" w:rsidR="00E514F7" w:rsidRDefault="00E514F7" w:rsidP="00E514F7"/>
    <w:p w14:paraId="638EE516" w14:textId="63D690AB" w:rsidR="00E514F7" w:rsidRDefault="00E514F7" w:rsidP="00E514F7">
      <w:r w:rsidRPr="00E514F7"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5A59179" wp14:editId="35431098">
                <wp:simplePos x="0" y="0"/>
                <wp:positionH relativeFrom="column">
                  <wp:posOffset>727710</wp:posOffset>
                </wp:positionH>
                <wp:positionV relativeFrom="paragraph">
                  <wp:posOffset>18415</wp:posOffset>
                </wp:positionV>
                <wp:extent cx="255270" cy="278130"/>
                <wp:effectExtent l="19050" t="19050" r="11430" b="26670"/>
                <wp:wrapNone/>
                <wp:docPr id="10" name="Heptag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278130"/>
                        </a:xfrm>
                        <a:prstGeom prst="hept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0F5FF" w14:textId="72BF3D5A" w:rsidR="00E514F7" w:rsidRPr="00E95DB0" w:rsidRDefault="00E514F7" w:rsidP="00E514F7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59179" id="Heptagon 10" o:spid="_x0000_s1028" style="position:absolute;margin-left:57.3pt;margin-top:1.45pt;width:20.1pt;height:21.9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5270,2781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" adj="-11796480,,5400" path="m-1,178867l25280,55087,127635,,229990,55087r25281,123780l184438,278131r-113606,l-1,178867xe" fillcolor="#72a376 [3204]" strokecolor="#365338 [1604]" strokeweight="3pt">
                <v:stroke joinstyle="miter"/>
                <v:formulas/>
                <v:path arrowok="t" o:connecttype="custom" o:connectlocs="-1,178867;25280,55087;127635,0;229990,55087;255271,178867;184438,278131;70832,278131;-1,178867" o:connectangles="0,0,0,0,0,0,0,0" textboxrect="0,0,255270,278130"/>
                <v:textbox inset="0,0,0,0">
                  <w:txbxContent>
                    <w:p w14:paraId="6EB0F5FF" w14:textId="72BF3D5A" w:rsidR="00E514F7" w:rsidRPr="00E95DB0" w:rsidRDefault="00E514F7" w:rsidP="00E514F7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F45E773" w14:textId="4C790890" w:rsidR="00E514F7" w:rsidRDefault="00E514F7" w:rsidP="00E514F7"/>
    <w:p w14:paraId="2F5B3689" w14:textId="77777777" w:rsidR="00E514F7" w:rsidRDefault="00E514F7" w:rsidP="00E514F7"/>
    <w:p w14:paraId="39905C12" w14:textId="77777777" w:rsidR="00E514F7" w:rsidRDefault="00E514F7" w:rsidP="00E514F7"/>
    <w:p w14:paraId="1135933F" w14:textId="41E245D7" w:rsidR="00DF0C7F" w:rsidRDefault="00DF0C7F" w:rsidP="00DF0C7F">
      <w:r>
        <w:t>1.</w:t>
      </w:r>
      <w:r>
        <w:tab/>
        <w:t xml:space="preserve">Main Banner </w:t>
      </w:r>
    </w:p>
    <w:p w14:paraId="08A90DC1" w14:textId="77777777" w:rsidR="00DF0C7F" w:rsidRDefault="00DF0C7F" w:rsidP="00DF0C7F">
      <w:r>
        <w:t>2.</w:t>
      </w:r>
      <w:r>
        <w:tab/>
        <w:t>Transaction Area</w:t>
      </w:r>
    </w:p>
    <w:p w14:paraId="76753BE9" w14:textId="77777777" w:rsidR="00DF0C7F" w:rsidRDefault="00DF0C7F" w:rsidP="00DF0C7F"/>
    <w:p w14:paraId="2B0E559D" w14:textId="4EB26A7E" w:rsidR="00DF0C7F" w:rsidRDefault="00DF0C7F" w:rsidP="00DF0C7F">
      <w:pPr>
        <w:pStyle w:val="Heading2"/>
      </w:pPr>
      <w:bookmarkStart w:id="5" w:name="_Toc84447311"/>
      <w:r>
        <w:t>1.Main Banner</w:t>
      </w:r>
      <w:bookmarkEnd w:id="5"/>
    </w:p>
    <w:p w14:paraId="19C36AF3" w14:textId="77777777" w:rsidR="00DF0C7F" w:rsidRDefault="00DF0C7F" w:rsidP="00DF0C7F">
      <w:r>
        <w:t xml:space="preserve">Main banner holds the PBA logo and other information. </w:t>
      </w:r>
    </w:p>
    <w:p w14:paraId="35023E86" w14:textId="55F44B89" w:rsidR="00DF0C7F" w:rsidRDefault="008A4C1C" w:rsidP="00DF0C7F">
      <w:r w:rsidRPr="008A4C1C"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097A648" wp14:editId="5F84259E">
                <wp:simplePos x="0" y="0"/>
                <wp:positionH relativeFrom="column">
                  <wp:posOffset>5406390</wp:posOffset>
                </wp:positionH>
                <wp:positionV relativeFrom="paragraph">
                  <wp:posOffset>1609725</wp:posOffset>
                </wp:positionV>
                <wp:extent cx="95250" cy="434340"/>
                <wp:effectExtent l="57150" t="38100" r="38100" b="22860"/>
                <wp:wrapNone/>
                <wp:docPr id="54" name="Arrow: Up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43434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4C5C3" id="Arrow: Up 54" o:spid="_x0000_s1026" type="#_x0000_t68" style="position:absolute;margin-left:425.7pt;margin-top:126.75pt;width:7.5pt;height:34.2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" adj="2368" fillcolor="#72a376 [3204]" strokecolor="#365338 [1604]" strokeweight="3pt"/>
            </w:pict>
          </mc:Fallback>
        </mc:AlternateContent>
      </w:r>
      <w:r w:rsidR="004A3A00" w:rsidRPr="004A3A00"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4B02C32E" wp14:editId="63BA74AD">
                <wp:simplePos x="0" y="0"/>
                <wp:positionH relativeFrom="column">
                  <wp:posOffset>3627120</wp:posOffset>
                </wp:positionH>
                <wp:positionV relativeFrom="paragraph">
                  <wp:posOffset>1607820</wp:posOffset>
                </wp:positionV>
                <wp:extent cx="95250" cy="434340"/>
                <wp:effectExtent l="57150" t="38100" r="38100" b="22860"/>
                <wp:wrapNone/>
                <wp:docPr id="52" name="Arrow: Up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43434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022C6" id="Arrow: Up 52" o:spid="_x0000_s1026" type="#_x0000_t68" style="position:absolute;margin-left:285.6pt;margin-top:126.6pt;width:7.5pt;height:34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" adj="2368" fillcolor="#72a376 [3204]" strokecolor="#365338 [1604]" strokeweight="3pt"/>
            </w:pict>
          </mc:Fallback>
        </mc:AlternateContent>
      </w:r>
      <w:r w:rsidR="00DA2BAB" w:rsidRPr="00DA2BAB"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BD8B719" wp14:editId="031B067D">
                <wp:simplePos x="0" y="0"/>
                <wp:positionH relativeFrom="column">
                  <wp:posOffset>6012180</wp:posOffset>
                </wp:positionH>
                <wp:positionV relativeFrom="paragraph">
                  <wp:posOffset>1120140</wp:posOffset>
                </wp:positionV>
                <wp:extent cx="342900" cy="807720"/>
                <wp:effectExtent l="0" t="0" r="19050" b="11430"/>
                <wp:wrapNone/>
                <wp:docPr id="43" name="Arrow: Ben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42900" cy="807720"/>
                        </a:xfrm>
                        <a:prstGeom prst="bentArrow">
                          <a:avLst>
                            <a:gd name="adj1" fmla="val 16044"/>
                            <a:gd name="adj2" fmla="val 25464"/>
                            <a:gd name="adj3" fmla="val 27047"/>
                            <a:gd name="adj4" fmla="val 41015"/>
                          </a:avLst>
                        </a:prstGeom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FD752" id="Arrow: Bent 43" o:spid="_x0000_s1026" style="position:absolute;margin-left:473.4pt;margin-top:88.2pt;width:27pt;height:63.6pt;flip:x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807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" path="m,807720l,200449c,122776,62967,59809,140640,59809r109516,l250156,r92744,87316l250156,174632r,-59809l140640,114823v-47290,,-85626,38336,-85626,85626c55014,402873,55015,605296,55015,807720l,807720xe" fillcolor="#72a376 [3204]" strokecolor="#365338 [1604]" strokeweight="1pt">
                <v:path arrowok="t" o:connecttype="custom" o:connectlocs="0,807720;0,200449;140640,59809;250156,59809;250156,0;342900,87316;250156,174632;250156,114823;140640,114823;55014,200449;55015,807720;0,807720" o:connectangles="0,0,0,0,0,0,0,0,0,0,0,0"/>
              </v:shape>
            </w:pict>
          </mc:Fallback>
        </mc:AlternateContent>
      </w:r>
      <w:r w:rsidR="00DF0C7F" w:rsidRPr="00DF0C7F"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10CC7AA" wp14:editId="3ED4A3A1">
                <wp:simplePos x="0" y="0"/>
                <wp:positionH relativeFrom="column">
                  <wp:posOffset>2366010</wp:posOffset>
                </wp:positionH>
                <wp:positionV relativeFrom="paragraph">
                  <wp:posOffset>1304925</wp:posOffset>
                </wp:positionV>
                <wp:extent cx="95250" cy="571500"/>
                <wp:effectExtent l="57150" t="38100" r="38100" b="19050"/>
                <wp:wrapNone/>
                <wp:docPr id="29" name="Arrow: Up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5715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21E92" id="Arrow: Up 29" o:spid="_x0000_s1026" type="#_x0000_t68" style="position:absolute;margin-left:186.3pt;margin-top:102.75pt;width:7.5pt;height:4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" adj="1800" fillcolor="#72a376 [3204]" strokecolor="#365338 [1604]" strokeweight="3pt"/>
            </w:pict>
          </mc:Fallback>
        </mc:AlternateContent>
      </w:r>
      <w:r w:rsidR="00DF0C7F"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75D89E3" wp14:editId="7E96367F">
                <wp:simplePos x="0" y="0"/>
                <wp:positionH relativeFrom="column">
                  <wp:posOffset>548640</wp:posOffset>
                </wp:positionH>
                <wp:positionV relativeFrom="paragraph">
                  <wp:posOffset>1322070</wp:posOffset>
                </wp:positionV>
                <wp:extent cx="95250" cy="571500"/>
                <wp:effectExtent l="57150" t="38100" r="38100" b="19050"/>
                <wp:wrapNone/>
                <wp:docPr id="27" name="Arrow: U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5715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8907E" id="Arrow: Up 27" o:spid="_x0000_s1026" type="#_x0000_t68" style="position:absolute;margin-left:43.2pt;margin-top:104.1pt;width:7.5pt;height:4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" adj="1800" fillcolor="#72a376 [3204]" strokecolor="#365338 [1604]" strokeweight="3pt"/>
            </w:pict>
          </mc:Fallback>
        </mc:AlternateContent>
      </w:r>
      <w:r w:rsidR="00DF0C7F">
        <w:rPr>
          <w:noProof/>
        </w:rPr>
        <w:drawing>
          <wp:inline distT="0" distB="0" distL="0" distR="0" wp14:anchorId="3A11F906" wp14:editId="63B5A344">
            <wp:extent cx="6012180" cy="1691438"/>
            <wp:effectExtent l="0" t="0" r="7620" b="444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66272" b="59301"/>
                    <a:stretch/>
                  </pic:blipFill>
                  <pic:spPr bwMode="auto">
                    <a:xfrm>
                      <a:off x="0" y="0"/>
                      <a:ext cx="6042596" cy="169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DC8F9" w14:textId="7B35B1D6" w:rsidR="00DF0C7F" w:rsidRDefault="00DF0C7F" w:rsidP="00DF0C7F"/>
    <w:p w14:paraId="0BDFD489" w14:textId="73FAECC9" w:rsidR="00E514F7" w:rsidRDefault="008A4C1C" w:rsidP="00DF0C7F">
      <w:r w:rsidRPr="008A4C1C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8D7751F" wp14:editId="7DA382C5">
                <wp:simplePos x="0" y="0"/>
                <wp:positionH relativeFrom="column">
                  <wp:posOffset>4171950</wp:posOffset>
                </wp:positionH>
                <wp:positionV relativeFrom="paragraph">
                  <wp:posOffset>177165</wp:posOffset>
                </wp:positionV>
                <wp:extent cx="1443990" cy="2061210"/>
                <wp:effectExtent l="19050" t="19050" r="22860" b="1524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20612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F320B" w14:textId="657EA6D6" w:rsidR="008A4C1C" w:rsidRDefault="008A4C1C" w:rsidP="008A4C1C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If the application cannot connect to the server this will be Offline.</w:t>
                            </w:r>
                          </w:p>
                          <w:p w14:paraId="46D3426C" w14:textId="49E9BE1F" w:rsidR="008A4C1C" w:rsidRPr="00DF0C7F" w:rsidRDefault="008A4C1C" w:rsidP="008A4C1C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When click application try </w:t>
                            </w:r>
                            <w:proofErr w:type="gramStart"/>
                            <w:r>
                              <w:rPr>
                                <w:lang w:val="en-SG"/>
                              </w:rPr>
                              <w:t>connect</w:t>
                            </w:r>
                            <w:proofErr w:type="gramEnd"/>
                            <w:r>
                              <w:rPr>
                                <w:lang w:val="en-SG"/>
                              </w:rPr>
                              <w:t xml:space="preserve"> to the server and check the server master data </w:t>
                            </w:r>
                            <w:proofErr w:type="spellStart"/>
                            <w:r>
                              <w:rPr>
                                <w:lang w:val="en-SG"/>
                              </w:rPr>
                              <w:t>vrsion</w:t>
                            </w:r>
                            <w:proofErr w:type="spellEnd"/>
                            <w:r>
                              <w:rPr>
                                <w:lang w:val="en-SG"/>
                              </w:rPr>
                              <w:t xml:space="preserve">. If new version exists will </w:t>
                            </w:r>
                            <w:proofErr w:type="spellStart"/>
                            <w:r>
                              <w:rPr>
                                <w:lang w:val="en-SG"/>
                              </w:rPr>
                              <w:t>prmpt</w:t>
                            </w:r>
                            <w:proofErr w:type="spellEnd"/>
                            <w:r>
                              <w:rPr>
                                <w:lang w:val="en-SG"/>
                              </w:rPr>
                              <w:t xml:space="preserve"> to user to download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7751F" id="Rectangle 55" o:spid="_x0000_s1029" style="position:absolute;margin-left:328.5pt;margin-top:13.95pt;width:113.7pt;height:162.3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" fillcolor="#72a376 [3204]" strokecolor="#365338 [1604]" strokeweight="3pt">
                <v:textbox inset="0,0,0,0">
                  <w:txbxContent>
                    <w:p w14:paraId="471F320B" w14:textId="657EA6D6" w:rsidR="008A4C1C" w:rsidRDefault="008A4C1C" w:rsidP="008A4C1C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If the application cannot connect to the server this will be Offline.</w:t>
                      </w:r>
                    </w:p>
                    <w:p w14:paraId="46D3426C" w14:textId="49E9BE1F" w:rsidR="008A4C1C" w:rsidRPr="00DF0C7F" w:rsidRDefault="008A4C1C" w:rsidP="008A4C1C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When click application try </w:t>
                      </w:r>
                      <w:proofErr w:type="gramStart"/>
                      <w:r>
                        <w:rPr>
                          <w:lang w:val="en-SG"/>
                        </w:rPr>
                        <w:t>connect</w:t>
                      </w:r>
                      <w:proofErr w:type="gramEnd"/>
                      <w:r>
                        <w:rPr>
                          <w:lang w:val="en-SG"/>
                        </w:rPr>
                        <w:t xml:space="preserve"> to the server and check the server master data </w:t>
                      </w:r>
                      <w:proofErr w:type="spellStart"/>
                      <w:r>
                        <w:rPr>
                          <w:lang w:val="en-SG"/>
                        </w:rPr>
                        <w:t>vrsion</w:t>
                      </w:r>
                      <w:proofErr w:type="spellEnd"/>
                      <w:r>
                        <w:rPr>
                          <w:lang w:val="en-SG"/>
                        </w:rPr>
                        <w:t xml:space="preserve">. If new version exists will </w:t>
                      </w:r>
                      <w:proofErr w:type="spellStart"/>
                      <w:r>
                        <w:rPr>
                          <w:lang w:val="en-SG"/>
                        </w:rPr>
                        <w:t>prmpt</w:t>
                      </w:r>
                      <w:proofErr w:type="spellEnd"/>
                      <w:r>
                        <w:rPr>
                          <w:lang w:val="en-SG"/>
                        </w:rPr>
                        <w:t xml:space="preserve"> to user to download </w:t>
                      </w:r>
                    </w:p>
                  </w:txbxContent>
                </v:textbox>
              </v:rect>
            </w:pict>
          </mc:Fallback>
        </mc:AlternateContent>
      </w:r>
      <w:r w:rsidRPr="004A3A00"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C170EB9" wp14:editId="13BEC4F1">
                <wp:simplePos x="0" y="0"/>
                <wp:positionH relativeFrom="column">
                  <wp:posOffset>3105150</wp:posOffset>
                </wp:positionH>
                <wp:positionV relativeFrom="paragraph">
                  <wp:posOffset>200025</wp:posOffset>
                </wp:positionV>
                <wp:extent cx="895350" cy="1459230"/>
                <wp:effectExtent l="19050" t="19050" r="19050" b="2667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459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42B27" w14:textId="37FFEDE1" w:rsidR="004A3A00" w:rsidRDefault="004A3A00" w:rsidP="004A3A00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User always will be Guest . </w:t>
                            </w:r>
                          </w:p>
                          <w:p w14:paraId="7055B4D7" w14:textId="703199EB" w:rsidR="004A3A00" w:rsidRPr="00DF0C7F" w:rsidRDefault="004A3A00" w:rsidP="004A3A00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This </w:t>
                            </w:r>
                            <w:proofErr w:type="spellStart"/>
                            <w:r>
                              <w:rPr>
                                <w:lang w:val="en-SG"/>
                              </w:rPr>
                              <w:t>fuction</w:t>
                            </w:r>
                            <w:proofErr w:type="spellEnd"/>
                            <w:r>
                              <w:rPr>
                                <w:lang w:val="en-SG"/>
                              </w:rPr>
                              <w:t xml:space="preserve"> doesn’t applicable for normal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70EB9" id="Rectangle 53" o:spid="_x0000_s1030" style="position:absolute;margin-left:244.5pt;margin-top:15.75pt;width:70.5pt;height:114.9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" fillcolor="#72a376 [3204]" strokecolor="#365338 [1604]" strokeweight="3pt">
                <v:textbox inset="0,0,0,0">
                  <w:txbxContent>
                    <w:p w14:paraId="4F742B27" w14:textId="37FFEDE1" w:rsidR="004A3A00" w:rsidRDefault="004A3A00" w:rsidP="004A3A00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User always will be Guest . </w:t>
                      </w:r>
                    </w:p>
                    <w:p w14:paraId="7055B4D7" w14:textId="703199EB" w:rsidR="004A3A00" w:rsidRPr="00DF0C7F" w:rsidRDefault="004A3A00" w:rsidP="004A3A00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This </w:t>
                      </w:r>
                      <w:proofErr w:type="spellStart"/>
                      <w:r>
                        <w:rPr>
                          <w:lang w:val="en-SG"/>
                        </w:rPr>
                        <w:t>fuction</w:t>
                      </w:r>
                      <w:proofErr w:type="spellEnd"/>
                      <w:r>
                        <w:rPr>
                          <w:lang w:val="en-SG"/>
                        </w:rPr>
                        <w:t xml:space="preserve"> doesn’t applicable for normal user</w:t>
                      </w:r>
                    </w:p>
                  </w:txbxContent>
                </v:textbox>
              </v:rect>
            </w:pict>
          </mc:Fallback>
        </mc:AlternateContent>
      </w:r>
      <w:r w:rsidR="00DA2BAB" w:rsidRPr="00DF0C7F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1042065" wp14:editId="464FC66A">
                <wp:simplePos x="0" y="0"/>
                <wp:positionH relativeFrom="column">
                  <wp:posOffset>5741670</wp:posOffset>
                </wp:positionH>
                <wp:positionV relativeFrom="paragraph">
                  <wp:posOffset>108585</wp:posOffset>
                </wp:positionV>
                <wp:extent cx="1192530" cy="1657350"/>
                <wp:effectExtent l="19050" t="19050" r="2667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1657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A5EF4" w14:textId="58ED60B3" w:rsidR="00DA2BAB" w:rsidRPr="00DF0C7F" w:rsidRDefault="00DA2BAB" w:rsidP="00DA2BAB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Indicate the master data version that holds in PBA server. When master data changed by the PBA team then new master data version will be generated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42065" id="Rectangle 51" o:spid="_x0000_s1031" style="position:absolute;margin-left:452.1pt;margin-top:8.55pt;width:93.9pt;height:130.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" fillcolor="#72a376 [3204]" strokecolor="#365338 [1604]" strokeweight="3pt">
                <v:textbox inset="0,0,0,0">
                  <w:txbxContent>
                    <w:p w14:paraId="4E9A5EF4" w14:textId="58ED60B3" w:rsidR="00DA2BAB" w:rsidRPr="00DF0C7F" w:rsidRDefault="00DA2BAB" w:rsidP="00DA2BAB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Indicate the master data version that holds in </w:t>
                      </w:r>
                      <w:r>
                        <w:rPr>
                          <w:lang w:val="en-SG"/>
                        </w:rPr>
                        <w:t xml:space="preserve">PBA server. When master data changed by the PBA team then new master data version will be generated </w:t>
                      </w:r>
                    </w:p>
                  </w:txbxContent>
                </v:textbox>
              </v:rect>
            </w:pict>
          </mc:Fallback>
        </mc:AlternateContent>
      </w:r>
      <w:r w:rsidR="00DF0C7F" w:rsidRPr="00DF0C7F"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83D4CBD" wp14:editId="7D7BA03A">
                <wp:simplePos x="0" y="0"/>
                <wp:positionH relativeFrom="column">
                  <wp:posOffset>1817370</wp:posOffset>
                </wp:positionH>
                <wp:positionV relativeFrom="paragraph">
                  <wp:posOffset>40005</wp:posOffset>
                </wp:positionV>
                <wp:extent cx="1192530" cy="1017270"/>
                <wp:effectExtent l="19050" t="19050" r="2667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1017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DB18D" w14:textId="0F0BCB54" w:rsidR="00DF0C7F" w:rsidRPr="00DF0C7F" w:rsidRDefault="00DA2BAB" w:rsidP="00DF0C7F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Indicate</w:t>
                            </w:r>
                            <w:r w:rsidR="00DF0C7F">
                              <w:rPr>
                                <w:lang w:val="en-SG"/>
                              </w:rPr>
                              <w:t xml:space="preserve"> the master data version that holds in the </w:t>
                            </w:r>
                            <w:r>
                              <w:rPr>
                                <w:lang w:val="en-SG"/>
                              </w:rPr>
                              <w:t xml:space="preserve">user machine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D4CBD" id="Rectangle 30" o:spid="_x0000_s1032" style="position:absolute;margin-left:143.1pt;margin-top:3.15pt;width:93.9pt;height:80.1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" fillcolor="#72a376 [3204]" strokecolor="#365338 [1604]" strokeweight="3pt">
                <v:textbox inset="0,0,0,0">
                  <w:txbxContent>
                    <w:p w14:paraId="1EADB18D" w14:textId="0F0BCB54" w:rsidR="00DF0C7F" w:rsidRPr="00DF0C7F" w:rsidRDefault="00DA2BAB" w:rsidP="00DF0C7F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Indicate</w:t>
                      </w:r>
                      <w:r w:rsidR="00DF0C7F">
                        <w:rPr>
                          <w:lang w:val="en-SG"/>
                        </w:rPr>
                        <w:t xml:space="preserve"> the master data version that holds in the </w:t>
                      </w:r>
                      <w:r>
                        <w:rPr>
                          <w:lang w:val="en-SG"/>
                        </w:rPr>
                        <w:t xml:space="preserve">user machine </w:t>
                      </w:r>
                    </w:p>
                  </w:txbxContent>
                </v:textbox>
              </v:rect>
            </w:pict>
          </mc:Fallback>
        </mc:AlternateContent>
      </w:r>
      <w:r w:rsidR="00DF0C7F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DFCE447" wp14:editId="0ABEDB77">
                <wp:simplePos x="0" y="0"/>
                <wp:positionH relativeFrom="column">
                  <wp:posOffset>3810</wp:posOffset>
                </wp:positionH>
                <wp:positionV relativeFrom="paragraph">
                  <wp:posOffset>78105</wp:posOffset>
                </wp:positionV>
                <wp:extent cx="1192530" cy="1459230"/>
                <wp:effectExtent l="19050" t="19050" r="2667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1459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03E97" w14:textId="11516ED6" w:rsidR="00DF0C7F" w:rsidRPr="00DF0C7F" w:rsidRDefault="00DF0C7F" w:rsidP="00DF0C7F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Shows the current application version. PBA will release the new version whenever there’s a change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CE447" id="Rectangle 28" o:spid="_x0000_s1033" style="position:absolute;margin-left:.3pt;margin-top:6.15pt;width:93.9pt;height:114.9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" fillcolor="#72a376 [3204]" strokecolor="#365338 [1604]" strokeweight="3pt">
                <v:textbox inset="0,0,0,0">
                  <w:txbxContent>
                    <w:p w14:paraId="53303E97" w14:textId="11516ED6" w:rsidR="00DF0C7F" w:rsidRPr="00DF0C7F" w:rsidRDefault="00DF0C7F" w:rsidP="00DF0C7F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Shows the current application version. PBA will release the new version whenever there’s a change </w:t>
                      </w:r>
                    </w:p>
                  </w:txbxContent>
                </v:textbox>
              </v:rect>
            </w:pict>
          </mc:Fallback>
        </mc:AlternateContent>
      </w:r>
      <w:r w:rsidR="003B2B08">
        <w:br w:type="page"/>
      </w:r>
    </w:p>
    <w:p w14:paraId="66C8E743" w14:textId="77777777" w:rsidR="008A4C1C" w:rsidRDefault="008A4C1C" w:rsidP="008A4C1C">
      <w:pPr>
        <w:pStyle w:val="Heading3"/>
      </w:pPr>
      <w:bookmarkStart w:id="6" w:name="_Toc84447312"/>
      <w:r>
        <w:lastRenderedPageBreak/>
        <w:t>About PBA</w:t>
      </w:r>
      <w:bookmarkEnd w:id="6"/>
    </w:p>
    <w:p w14:paraId="39B3E78E" w14:textId="77777777" w:rsidR="00F74ACF" w:rsidRDefault="008A4C1C" w:rsidP="008A4C1C">
      <w:r>
        <w:rPr>
          <w:noProof/>
        </w:rPr>
        <w:drawing>
          <wp:inline distT="0" distB="0" distL="0" distR="0" wp14:anchorId="37CFA605" wp14:editId="31C83E4C">
            <wp:extent cx="1117895" cy="518160"/>
            <wp:effectExtent l="0" t="0" r="6350" b="0"/>
            <wp:docPr id="56" name="Picture 5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91371" t="31006" r="3753" b="59301"/>
                    <a:stretch/>
                  </pic:blipFill>
                  <pic:spPr bwMode="auto">
                    <a:xfrm>
                      <a:off x="0" y="0"/>
                      <a:ext cx="1126437" cy="52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65FFA" w14:textId="77777777" w:rsidR="00F74ACF" w:rsidRDefault="00F74ACF" w:rsidP="008A4C1C"/>
    <w:p w14:paraId="731E20B8" w14:textId="7F285272" w:rsidR="00F74ACF" w:rsidRDefault="00F74ACF" w:rsidP="008A4C1C">
      <w:r>
        <w:t xml:space="preserve">About PBA button will </w:t>
      </w:r>
      <w:proofErr w:type="spellStart"/>
      <w:r>
        <w:t>popup</w:t>
      </w:r>
      <w:proofErr w:type="spellEnd"/>
      <w:r>
        <w:t xml:space="preserve"> and application and provides the information about PBA and links to PBA materials.  </w:t>
      </w:r>
    </w:p>
    <w:p w14:paraId="21829B0B" w14:textId="6EE2B8E4" w:rsidR="00DF0C7F" w:rsidRDefault="00F74ACF" w:rsidP="008A4C1C">
      <w:r>
        <w:rPr>
          <w:noProof/>
        </w:rPr>
        <w:drawing>
          <wp:inline distT="0" distB="0" distL="0" distR="0" wp14:anchorId="0ADBFAF1" wp14:editId="4C930640">
            <wp:extent cx="6645910" cy="3451225"/>
            <wp:effectExtent l="0" t="0" r="2540" b="0"/>
            <wp:docPr id="57" name="Picture 5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C7F">
        <w:br w:type="page"/>
      </w:r>
    </w:p>
    <w:p w14:paraId="556C613F" w14:textId="0C49E461" w:rsidR="00E95DB0" w:rsidRDefault="005700E6" w:rsidP="002025B9">
      <w:pPr>
        <w:pStyle w:val="MyHeadtitle"/>
      </w:pPr>
      <w:bookmarkStart w:id="7" w:name="_Toc84447313"/>
      <w:r>
        <w:lastRenderedPageBreak/>
        <w:t xml:space="preserve">Motor Sizer </w:t>
      </w:r>
      <w:r w:rsidR="00E95DB0">
        <w:t>Interface</w:t>
      </w:r>
      <w:bookmarkEnd w:id="7"/>
    </w:p>
    <w:p w14:paraId="314B488E" w14:textId="5C1E177F" w:rsidR="00E95DB0" w:rsidRDefault="00E95DB0" w:rsidP="00E95DB0"/>
    <w:p w14:paraId="7E6D311C" w14:textId="456769C4" w:rsidR="00E95DB0" w:rsidRDefault="004475C1" w:rsidP="00E95DB0">
      <w:pPr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3F9582B0" wp14:editId="62AE9711">
                <wp:simplePos x="0" y="0"/>
                <wp:positionH relativeFrom="column">
                  <wp:posOffset>-285750</wp:posOffset>
                </wp:positionH>
                <wp:positionV relativeFrom="paragraph">
                  <wp:posOffset>880110</wp:posOffset>
                </wp:positionV>
                <wp:extent cx="7235190" cy="3794760"/>
                <wp:effectExtent l="19050" t="0" r="22860" b="1524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5190" cy="3794760"/>
                          <a:chOff x="0" y="0"/>
                          <a:chExt cx="7235190" cy="3794760"/>
                        </a:xfrm>
                      </wpg:grpSpPr>
                      <wps:wsp>
                        <wps:cNvPr id="8" name="Heptagon 8"/>
                        <wps:cNvSpPr/>
                        <wps:spPr>
                          <a:xfrm>
                            <a:off x="0" y="2571750"/>
                            <a:ext cx="194310" cy="285750"/>
                          </a:xfrm>
                          <a:prstGeom prst="heptagon">
                            <a:avLst/>
                          </a:prstGeom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7B1717" w14:textId="13100D85" w:rsidR="00E95DB0" w:rsidRPr="00E95DB0" w:rsidRDefault="00E95DB0" w:rsidP="00E95DB0">
                              <w:pPr>
                                <w:jc w:val="center"/>
                                <w:rPr>
                                  <w:lang w:val="en-SG"/>
                                </w:rPr>
                              </w:pPr>
                              <w:r>
                                <w:rPr>
                                  <w:lang w:val="en-SG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row: Bent 40"/>
                        <wps:cNvSpPr/>
                        <wps:spPr>
                          <a:xfrm>
                            <a:off x="217170" y="205740"/>
                            <a:ext cx="320040" cy="2910840"/>
                          </a:xfrm>
                          <a:prstGeom prst="bentArrow">
                            <a:avLst>
                              <a:gd name="adj1" fmla="val 16044"/>
                              <a:gd name="adj2" fmla="val 25464"/>
                              <a:gd name="adj3" fmla="val 27047"/>
                              <a:gd name="adj4" fmla="val 36157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ight Brace 44"/>
                        <wps:cNvSpPr/>
                        <wps:spPr>
                          <a:xfrm>
                            <a:off x="6717030" y="941070"/>
                            <a:ext cx="134620" cy="754380"/>
                          </a:xfrm>
                          <a:prstGeom prst="rightBrace">
                            <a:avLst/>
                          </a:prstGeom>
                          <a:ln w="571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Arrow: Bent 73"/>
                        <wps:cNvSpPr/>
                        <wps:spPr>
                          <a:xfrm>
                            <a:off x="80010" y="0"/>
                            <a:ext cx="396240" cy="2583180"/>
                          </a:xfrm>
                          <a:prstGeom prst="bentArrow">
                            <a:avLst>
                              <a:gd name="adj1" fmla="val 11282"/>
                              <a:gd name="adj2" fmla="val 16734"/>
                              <a:gd name="adj3" fmla="val 27047"/>
                              <a:gd name="adj4" fmla="val 36157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Arrow: Bent 75"/>
                        <wps:cNvSpPr/>
                        <wps:spPr>
                          <a:xfrm flipH="1">
                            <a:off x="6869430" y="1226820"/>
                            <a:ext cx="274320" cy="1684020"/>
                          </a:xfrm>
                          <a:prstGeom prst="bentArrow">
                            <a:avLst>
                              <a:gd name="adj1" fmla="val 16044"/>
                              <a:gd name="adj2" fmla="val 25464"/>
                              <a:gd name="adj3" fmla="val 27047"/>
                              <a:gd name="adj4" fmla="val 41015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Heptagon 41"/>
                        <wps:cNvSpPr/>
                        <wps:spPr>
                          <a:xfrm>
                            <a:off x="129540" y="3112770"/>
                            <a:ext cx="217170" cy="316230"/>
                          </a:xfrm>
                          <a:prstGeom prst="heptag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8D4BD5" w14:textId="081C3FD8" w:rsidR="00E95DB0" w:rsidRPr="00E95DB0" w:rsidRDefault="00E95DB0" w:rsidP="00E95DB0">
                              <w:pPr>
                                <w:jc w:val="center"/>
                                <w:rPr>
                                  <w:lang w:val="en-SG"/>
                                </w:rPr>
                              </w:pPr>
                              <w:r>
                                <w:rPr>
                                  <w:lang w:val="en-SG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Arrow: Bent 100"/>
                        <wps:cNvSpPr/>
                        <wps:spPr>
                          <a:xfrm flipH="1">
                            <a:off x="6717030" y="1859280"/>
                            <a:ext cx="182880" cy="1672590"/>
                          </a:xfrm>
                          <a:prstGeom prst="bentArrow">
                            <a:avLst>
                              <a:gd name="adj1" fmla="val 30330"/>
                              <a:gd name="adj2" fmla="val 33464"/>
                              <a:gd name="adj3" fmla="val 27047"/>
                              <a:gd name="adj4" fmla="val 36157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Arrow: Up 102"/>
                        <wps:cNvSpPr/>
                        <wps:spPr>
                          <a:xfrm>
                            <a:off x="2217420" y="2895600"/>
                            <a:ext cx="83820" cy="31242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Heptagon 104"/>
                        <wps:cNvSpPr/>
                        <wps:spPr>
                          <a:xfrm>
                            <a:off x="3230880" y="3150870"/>
                            <a:ext cx="255270" cy="278130"/>
                          </a:xfrm>
                          <a:prstGeom prst="heptag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8BEBA" w14:textId="4AD52227" w:rsidR="00F625FC" w:rsidRPr="00E95DB0" w:rsidRDefault="00435EB2" w:rsidP="00F625FC">
                              <w:pPr>
                                <w:jc w:val="center"/>
                                <w:rPr>
                                  <w:lang w:val="en-SG"/>
                                </w:rPr>
                              </w:pPr>
                              <w:r>
                                <w:rPr>
                                  <w:lang w:val="en-SG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Arrow: Up 105"/>
                        <wps:cNvSpPr/>
                        <wps:spPr>
                          <a:xfrm>
                            <a:off x="3307080" y="2590800"/>
                            <a:ext cx="83820" cy="54864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Arrow: Up 106"/>
                        <wps:cNvSpPr/>
                        <wps:spPr>
                          <a:xfrm>
                            <a:off x="5189220" y="2918460"/>
                            <a:ext cx="83820" cy="50673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Heptagon 76"/>
                        <wps:cNvSpPr/>
                        <wps:spPr>
                          <a:xfrm>
                            <a:off x="6979920" y="2899410"/>
                            <a:ext cx="255270" cy="278130"/>
                          </a:xfrm>
                          <a:prstGeom prst="heptag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29274A" w14:textId="7071A97B" w:rsidR="00414B2C" w:rsidRPr="00E95DB0" w:rsidRDefault="00414B2C" w:rsidP="00414B2C">
                              <w:pPr>
                                <w:jc w:val="center"/>
                                <w:rPr>
                                  <w:lang w:val="en-SG"/>
                                </w:rPr>
                              </w:pPr>
                              <w:r>
                                <w:rPr>
                                  <w:lang w:val="en-SG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Heptagon 103"/>
                        <wps:cNvSpPr/>
                        <wps:spPr>
                          <a:xfrm>
                            <a:off x="2141220" y="3219450"/>
                            <a:ext cx="255270" cy="281940"/>
                          </a:xfrm>
                          <a:prstGeom prst="heptag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1EF1EE" w14:textId="73E138DA" w:rsidR="00F625FC" w:rsidRPr="00E95DB0" w:rsidRDefault="00435EB2" w:rsidP="00F625FC">
                              <w:pPr>
                                <w:jc w:val="center"/>
                                <w:rPr>
                                  <w:lang w:val="en-SG"/>
                                </w:rPr>
                              </w:pPr>
                              <w:r>
                                <w:rPr>
                                  <w:lang w:val="en-SG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Heptagon 107"/>
                        <wps:cNvSpPr/>
                        <wps:spPr>
                          <a:xfrm>
                            <a:off x="5097780" y="3448050"/>
                            <a:ext cx="255270" cy="278130"/>
                          </a:xfrm>
                          <a:prstGeom prst="heptag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12743F" w14:textId="51331B39" w:rsidR="00F625FC" w:rsidRPr="00E95DB0" w:rsidRDefault="00F625FC" w:rsidP="00F625FC">
                              <w:pPr>
                                <w:jc w:val="center"/>
                                <w:rPr>
                                  <w:lang w:val="en-SG"/>
                                </w:rPr>
                              </w:pPr>
                              <w:r>
                                <w:rPr>
                                  <w:lang w:val="en-SG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Heptagon 101"/>
                        <wps:cNvSpPr/>
                        <wps:spPr>
                          <a:xfrm>
                            <a:off x="6751320" y="3516630"/>
                            <a:ext cx="255270" cy="278130"/>
                          </a:xfrm>
                          <a:prstGeom prst="heptag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EE7E17" w14:textId="2E9632D8" w:rsidR="00F625FC" w:rsidRPr="00E95DB0" w:rsidRDefault="00435EB2" w:rsidP="00F625FC">
                              <w:pPr>
                                <w:jc w:val="center"/>
                                <w:rPr>
                                  <w:lang w:val="en-SG"/>
                                </w:rPr>
                              </w:pPr>
                              <w:r>
                                <w:rPr>
                                  <w:lang w:val="en-SG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Heptagon 78"/>
                        <wps:cNvSpPr/>
                        <wps:spPr>
                          <a:xfrm>
                            <a:off x="868680" y="3181350"/>
                            <a:ext cx="255270" cy="278130"/>
                          </a:xfrm>
                          <a:prstGeom prst="heptag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CFF4EA" w14:textId="34F55919" w:rsidR="00414B2C" w:rsidRPr="00E95DB0" w:rsidRDefault="00F625FC" w:rsidP="00414B2C">
                              <w:pPr>
                                <w:jc w:val="center"/>
                                <w:rPr>
                                  <w:lang w:val="en-SG"/>
                                </w:rPr>
                              </w:pPr>
                              <w:r>
                                <w:rPr>
                                  <w:lang w:val="en-SG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row: Up 36"/>
                        <wps:cNvSpPr/>
                        <wps:spPr>
                          <a:xfrm>
                            <a:off x="960120" y="2857500"/>
                            <a:ext cx="83820" cy="31242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582B0" id="Group 37" o:spid="_x0000_s1034" style="position:absolute;left:0;text-align:left;margin-left:-22.5pt;margin-top:69.3pt;width:569.7pt;height:298.8pt;z-index:251687424;mso-height-relative:margin" coordsize="72351,37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">
                <v:shape id="Heptagon 8" o:spid="_x0000_s1035" style="position:absolute;top:25717;width:1943;height:2858;visibility:visible;mso-wrap-style:square;v-text-anchor:middle" coordsize="194310,2857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" adj="-11796480,,5400" path="m-1,183768l19243,56597,97155,r77912,56597l194311,183768,140393,285752r-86476,l-1,183768xe" fillcolor="#72a376 [3204]" strokecolor="#365338 [1604]" strokeweight="3pt">
                  <v:stroke joinstyle="miter"/>
                  <v:formulas/>
                  <v:path arrowok="t" o:connecttype="custom" o:connectlocs="-1,183768;19243,56597;97155,0;175067,56597;194311,183768;140393,285752;53917,285752;-1,183768" o:connectangles="0,0,0,0,0,0,0,0" textboxrect="0,0,194310,285750"/>
                  <v:textbox inset="0,0,0,0">
                    <w:txbxContent>
                      <w:p w14:paraId="657B1717" w14:textId="13100D85" w:rsidR="00E95DB0" w:rsidRPr="00E95DB0" w:rsidRDefault="00E95DB0" w:rsidP="00E95DB0">
                        <w:pPr>
                          <w:jc w:val="center"/>
                          <w:rPr>
                            <w:lang w:val="en-SG"/>
                          </w:rPr>
                        </w:pPr>
                        <w:r>
                          <w:rPr>
                            <w:lang w:val="en-SG"/>
                          </w:rPr>
                          <w:t>1</w:t>
                        </w:r>
                      </w:p>
                    </w:txbxContent>
                  </v:textbox>
                </v:shape>
                <v:shape id="Arrow: Bent 40" o:spid="_x0000_s1036" style="position:absolute;left:2171;top:2057;width:3201;height:29108;visibility:visible;mso-wrap-style:square;v-text-anchor:middle" coordsize="320040,291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" path="m,2910840l,171538c,107629,51808,55821,115717,55821r117762,l233479,r86561,81495l233479,162990r,-55821l115717,107169v-35551,,-64370,28819,-64370,64370l51347,2910840r-51347,xe" fillcolor="#72a376 [3204]" strokecolor="#365338 [1604]" strokeweight="1pt">
                  <v:path arrowok="t" o:connecttype="custom" o:connectlocs="0,2910840;0,171538;115717,55821;233479,55821;233479,0;320040,81495;233479,162990;233479,107169;115717,107169;51347,171539;51347,2910840;0,2910840" o:connectangles="0,0,0,0,0,0,0,0,0,0,0,0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44" o:spid="_x0000_s1037" type="#_x0000_t88" style="position:absolute;left:67170;top:9410;width:1346;height:7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" adj="321" strokecolor="#57855b [2564]" strokeweight="4.5pt"/>
                <v:shape id="Arrow: Bent 73" o:spid="_x0000_s1038" style="position:absolute;left:800;width:3962;height:25831;visibility:visible;mso-wrap-style:square;v-text-anchor:middle" coordsize="396240,258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" path="m,2583180l,187223c,108098,64143,43955,143268,43955r145801,l289069,,396240,66307,289069,132614r,-43955l143268,88659v-54436,,-98565,44129,-98565,98565c44703,985876,44704,1784528,44704,2583180r-44704,xe" fillcolor="#72a376 [3204]" strokecolor="#365338 [1604]" strokeweight="1pt">
                  <v:path arrowok="t" o:connecttype="custom" o:connectlocs="0,2583180;0,187223;143268,43955;289069,43955;289069,0;396240,66307;289069,132614;289069,88659;143268,88659;44703,187224;44704,2583180;0,2583180" o:connectangles="0,0,0,0,0,0,0,0,0,0,0,0"/>
                </v:shape>
                <v:shape id="Arrow: Bent 75" o:spid="_x0000_s1039" style="position:absolute;left:68694;top:12268;width:2743;height:16840;flip:x;visibility:visible;mso-wrap-style:square;v-text-anchor:middle" coordsize="274320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" path="m,1684020l,160359c,98220,50373,47847,112512,47847r87613,l200125,r74195,69853l200125,139706r,-47847l112512,91859v-37832,,-68500,30668,-68500,68500l44012,1684020r-44012,xe" fillcolor="#72a376 [3204]" strokecolor="#365338 [1604]" strokeweight="1pt">
                  <v:path arrowok="t" o:connecttype="custom" o:connectlocs="0,1684020;0,160359;112512,47847;200125,47847;200125,0;274320,69853;200125,139706;200125,91859;112512,91859;44012,160359;44012,1684020;0,1684020" o:connectangles="0,0,0,0,0,0,0,0,0,0,0,0"/>
                </v:shape>
                <v:shape id="Heptagon 41" o:spid="_x0000_s1040" style="position:absolute;left:1295;top:31127;width:2172;height:3163;visibility:visible;mso-wrap-style:square;v-text-anchor:middle" coordsize="217170,3162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" adj="-11796480,,5400" path="m-1,203370l21506,62633,108585,r87079,62633l217171,203370,156910,316232r-96650,l-1,203370xe" fillcolor="#72a376 [3204]" strokecolor="#365338 [1604]" strokeweight="3pt">
                  <v:stroke joinstyle="miter"/>
                  <v:formulas/>
                  <v:path arrowok="t" o:connecttype="custom" o:connectlocs="-1,203370;21506,62633;108585,0;195664,62633;217171,203370;156910,316232;60260,316232;-1,203370" o:connectangles="0,0,0,0,0,0,0,0" textboxrect="0,0,217170,316230"/>
                  <v:textbox inset="0,0,0,0">
                    <w:txbxContent>
                      <w:p w14:paraId="1C8D4BD5" w14:textId="081C3FD8" w:rsidR="00E95DB0" w:rsidRPr="00E95DB0" w:rsidRDefault="00E95DB0" w:rsidP="00E95DB0">
                        <w:pPr>
                          <w:jc w:val="center"/>
                          <w:rPr>
                            <w:lang w:val="en-SG"/>
                          </w:rPr>
                        </w:pPr>
                        <w:r>
                          <w:rPr>
                            <w:lang w:val="en-SG"/>
                          </w:rPr>
                          <w:t>2</w:t>
                        </w:r>
                      </w:p>
                    </w:txbxContent>
                  </v:textbox>
                </v:shape>
                <v:shape id="Arrow: Bent 100" o:spid="_x0000_s1041" style="position:absolute;left:67170;top:18592;width:1829;height:16726;flip:x;visibility:visible;mso-wrap-style:square;v-text-anchor:middle" coordsize="182880,1672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" path="m,1672590l,99589c,63070,29605,33465,66124,33465r67292,l133416,r49464,61199l133416,122398r,-33465l66124,88933v-5885,,-10656,4771,-10656,10656l55468,1672590r-55468,xe" fillcolor="#72a376 [3204]" strokecolor="#365338 [1604]" strokeweight="1pt">
                  <v:path arrowok="t" o:connecttype="custom" o:connectlocs="0,1672590;0,99589;66124,33465;133416,33465;133416,0;182880,61199;133416,122398;133416,88933;66124,88933;55468,99589;55468,1672590;0,1672590" o:connectangles="0,0,0,0,0,0,0,0,0,0,0,0"/>
                </v:shape>
                <v:shape id="Arrow: Up 102" o:spid="_x0000_s1042" type="#_x0000_t68" style="position:absolute;left:22174;top:28956;width:83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" adj="2898" fillcolor="#72a376 [3204]" strokecolor="#365338 [1604]" strokeweight="3pt"/>
                <v:shape id="Heptagon 104" o:spid="_x0000_s1043" style="position:absolute;left:32308;top:31508;width:2553;height:2782;visibility:visible;mso-wrap-style:square;v-text-anchor:middle" coordsize="255270,278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" adj="-11796480,,5400" path="m-1,178867l25280,55087,127635,,229990,55087r25281,123780l184438,278131r-113606,l-1,178867xe" fillcolor="#72a376 [3204]" strokecolor="#365338 [1604]" strokeweight="3pt">
                  <v:stroke joinstyle="miter"/>
                  <v:formulas/>
                  <v:path arrowok="t" o:connecttype="custom" o:connectlocs="-1,178867;25280,55087;127635,0;229990,55087;255271,178867;184438,278131;70832,278131;-1,178867" o:connectangles="0,0,0,0,0,0,0,0" textboxrect="0,0,255270,278130"/>
                  <v:textbox inset="0,0,0,0">
                    <w:txbxContent>
                      <w:p w14:paraId="7478BEBA" w14:textId="4AD52227" w:rsidR="00F625FC" w:rsidRPr="00E95DB0" w:rsidRDefault="00435EB2" w:rsidP="00F625FC">
                        <w:pPr>
                          <w:jc w:val="center"/>
                          <w:rPr>
                            <w:lang w:val="en-SG"/>
                          </w:rPr>
                        </w:pPr>
                        <w:r>
                          <w:rPr>
                            <w:lang w:val="en-SG"/>
                          </w:rPr>
                          <w:t>6</w:t>
                        </w:r>
                      </w:p>
                    </w:txbxContent>
                  </v:textbox>
                </v:shape>
                <v:shape id="Arrow: Up 105" o:spid="_x0000_s1044" type="#_x0000_t68" style="position:absolute;left:33070;top:25908;width:8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" adj="1650" fillcolor="#72a376 [3204]" strokecolor="#365338 [1604]" strokeweight="3pt"/>
                <v:shape id="Arrow: Up 106" o:spid="_x0000_s1045" type="#_x0000_t68" style="position:absolute;left:51892;top:29184;width:838;height:5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" adj="1786" fillcolor="#72a376 [3204]" strokecolor="#365338 [1604]" strokeweight="3pt"/>
                <v:shape id="Heptagon 76" o:spid="_x0000_s1046" style="position:absolute;left:69799;top:28994;width:2552;height:2781;visibility:visible;mso-wrap-style:square;v-text-anchor:middle" coordsize="255270,278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" adj="-11796480,,5400" path="m-1,178867l25280,55087,127635,,229990,55087r25281,123780l184438,278131r-113606,l-1,178867xe" fillcolor="#72a376 [3204]" strokecolor="#365338 [1604]" strokeweight="3pt">
                  <v:stroke joinstyle="miter"/>
                  <v:formulas/>
                  <v:path arrowok="t" o:connecttype="custom" o:connectlocs="-1,178867;25280,55087;127635,0;229990,55087;255271,178867;184438,278131;70832,278131;-1,178867" o:connectangles="0,0,0,0,0,0,0,0" textboxrect="0,0,255270,278130"/>
                  <v:textbox inset="0,0,0,0">
                    <w:txbxContent>
                      <w:p w14:paraId="0C29274A" w14:textId="7071A97B" w:rsidR="00414B2C" w:rsidRPr="00E95DB0" w:rsidRDefault="00414B2C" w:rsidP="00414B2C">
                        <w:pPr>
                          <w:jc w:val="center"/>
                          <w:rPr>
                            <w:lang w:val="en-SG"/>
                          </w:rPr>
                        </w:pPr>
                        <w:r>
                          <w:rPr>
                            <w:lang w:val="en-SG"/>
                          </w:rPr>
                          <w:t>3</w:t>
                        </w:r>
                      </w:p>
                    </w:txbxContent>
                  </v:textbox>
                </v:shape>
                <v:shape id="Heptagon 103" o:spid="_x0000_s1047" style="position:absolute;left:21412;top:32194;width:2552;height:2819;visibility:visible;mso-wrap-style:square;v-text-anchor:middle" coordsize="255270,281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" adj="-11796480,,5400" path="m-1,181317l25280,55842,127635,,229990,55842r25281,125475l184438,281941r-113606,l-1,181317xe" fillcolor="#72a376 [3204]" strokecolor="#365338 [1604]" strokeweight="3pt">
                  <v:stroke joinstyle="miter"/>
                  <v:formulas/>
                  <v:path arrowok="t" o:connecttype="custom" o:connectlocs="-1,181317;25280,55842;127635,0;229990,55842;255271,181317;184438,281941;70832,281941;-1,181317" o:connectangles="0,0,0,0,0,0,0,0" textboxrect="0,0,255270,281940"/>
                  <v:textbox inset="0,0,0,0">
                    <w:txbxContent>
                      <w:p w14:paraId="561EF1EE" w14:textId="73E138DA" w:rsidR="00F625FC" w:rsidRPr="00E95DB0" w:rsidRDefault="00435EB2" w:rsidP="00F625FC">
                        <w:pPr>
                          <w:jc w:val="center"/>
                          <w:rPr>
                            <w:lang w:val="en-SG"/>
                          </w:rPr>
                        </w:pPr>
                        <w:r>
                          <w:rPr>
                            <w:lang w:val="en-SG"/>
                          </w:rPr>
                          <w:t>5</w:t>
                        </w:r>
                      </w:p>
                    </w:txbxContent>
                  </v:textbox>
                </v:shape>
                <v:shape id="Heptagon 107" o:spid="_x0000_s1048" style="position:absolute;left:50977;top:34480;width:2553;height:2781;visibility:visible;mso-wrap-style:square;v-text-anchor:middle" coordsize="255270,278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" adj="-11796480,,5400" path="m-1,178867l25280,55087,127635,,229990,55087r25281,123780l184438,278131r-113606,l-1,178867xe" fillcolor="#72a376 [3204]" strokecolor="#365338 [1604]" strokeweight="3pt">
                  <v:stroke joinstyle="miter"/>
                  <v:formulas/>
                  <v:path arrowok="t" o:connecttype="custom" o:connectlocs="-1,178867;25280,55087;127635,0;229990,55087;255271,178867;184438,278131;70832,278131;-1,178867" o:connectangles="0,0,0,0,0,0,0,0" textboxrect="0,0,255270,278130"/>
                  <v:textbox inset="0,0,0,0">
                    <w:txbxContent>
                      <w:p w14:paraId="2E12743F" w14:textId="51331B39" w:rsidR="00F625FC" w:rsidRPr="00E95DB0" w:rsidRDefault="00F625FC" w:rsidP="00F625FC">
                        <w:pPr>
                          <w:jc w:val="center"/>
                          <w:rPr>
                            <w:lang w:val="en-SG"/>
                          </w:rPr>
                        </w:pPr>
                        <w:r>
                          <w:rPr>
                            <w:lang w:val="en-SG"/>
                          </w:rPr>
                          <w:t>8</w:t>
                        </w:r>
                      </w:p>
                    </w:txbxContent>
                  </v:textbox>
                </v:shape>
                <v:shape id="Heptagon 101" o:spid="_x0000_s1049" style="position:absolute;left:67513;top:35166;width:2552;height:2781;visibility:visible;mso-wrap-style:square;v-text-anchor:middle" coordsize="255270,278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" adj="-11796480,,5400" path="m-1,178867l25280,55087,127635,,229990,55087r25281,123780l184438,278131r-113606,l-1,178867xe" fillcolor="#72a376 [3204]" strokecolor="#365338 [1604]" strokeweight="3pt">
                  <v:stroke joinstyle="miter"/>
                  <v:formulas/>
                  <v:path arrowok="t" o:connecttype="custom" o:connectlocs="-1,178867;25280,55087;127635,0;229990,55087;255271,178867;184438,278131;70832,278131;-1,178867" o:connectangles="0,0,0,0,0,0,0,0" textboxrect="0,0,255270,278130"/>
                  <v:textbox inset="0,0,0,0">
                    <w:txbxContent>
                      <w:p w14:paraId="4AEE7E17" w14:textId="2E9632D8" w:rsidR="00F625FC" w:rsidRPr="00E95DB0" w:rsidRDefault="00435EB2" w:rsidP="00F625FC">
                        <w:pPr>
                          <w:jc w:val="center"/>
                          <w:rPr>
                            <w:lang w:val="en-SG"/>
                          </w:rPr>
                        </w:pPr>
                        <w:r>
                          <w:rPr>
                            <w:lang w:val="en-SG"/>
                          </w:rPr>
                          <w:t>7</w:t>
                        </w:r>
                      </w:p>
                    </w:txbxContent>
                  </v:textbox>
                </v:shape>
                <v:shape id="Heptagon 78" o:spid="_x0000_s1050" style="position:absolute;left:8686;top:31813;width:2553;height:2781;visibility:visible;mso-wrap-style:square;v-text-anchor:middle" coordsize="255270,278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" adj="-11796480,,5400" path="m-1,178867l25280,55087,127635,,229990,55087r25281,123780l184438,278131r-113606,l-1,178867xe" fillcolor="#72a376 [3204]" strokecolor="#365338 [1604]" strokeweight="3pt">
                  <v:stroke joinstyle="miter"/>
                  <v:formulas/>
                  <v:path arrowok="t" o:connecttype="custom" o:connectlocs="-1,178867;25280,55087;127635,0;229990,55087;255271,178867;184438,278131;70832,278131;-1,178867" o:connectangles="0,0,0,0,0,0,0,0" textboxrect="0,0,255270,278130"/>
                  <v:textbox inset="0,0,0,0">
                    <w:txbxContent>
                      <w:p w14:paraId="25CFF4EA" w14:textId="34F55919" w:rsidR="00414B2C" w:rsidRPr="00E95DB0" w:rsidRDefault="00F625FC" w:rsidP="00414B2C">
                        <w:pPr>
                          <w:jc w:val="center"/>
                          <w:rPr>
                            <w:lang w:val="en-SG"/>
                          </w:rPr>
                        </w:pPr>
                        <w:r>
                          <w:rPr>
                            <w:lang w:val="en-SG"/>
                          </w:rPr>
                          <w:t>4</w:t>
                        </w:r>
                      </w:p>
                    </w:txbxContent>
                  </v:textbox>
                </v:shape>
                <v:shape id="Arrow: Up 36" o:spid="_x0000_s1051" type="#_x0000_t68" style="position:absolute;left:9601;top:28575;width:83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" adj="2898" fillcolor="#72a376 [3204]" strokecolor="#365338 [1604]" strokeweight="3pt"/>
              </v:group>
            </w:pict>
          </mc:Fallback>
        </mc:AlternateContent>
      </w:r>
      <w:r w:rsidRPr="004475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F2BD5E" wp14:editId="29E80756">
            <wp:extent cx="6645910" cy="36264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925E" w14:textId="3F978098" w:rsidR="00414B2C" w:rsidRPr="00414B2C" w:rsidRDefault="00414B2C" w:rsidP="00414B2C"/>
    <w:p w14:paraId="094FAED6" w14:textId="5F2AC8B6" w:rsidR="00414B2C" w:rsidRPr="00414B2C" w:rsidRDefault="00414B2C" w:rsidP="00414B2C"/>
    <w:p w14:paraId="141DEAB5" w14:textId="459FF42A" w:rsidR="00414B2C" w:rsidRPr="00414B2C" w:rsidRDefault="00414B2C" w:rsidP="00414B2C"/>
    <w:p w14:paraId="5D3A1AC5" w14:textId="4A6A40B6" w:rsidR="00414B2C" w:rsidRPr="00414B2C" w:rsidRDefault="00414B2C" w:rsidP="00414B2C"/>
    <w:p w14:paraId="454827F7" w14:textId="4C4F02D9" w:rsidR="00414B2C" w:rsidRPr="00414B2C" w:rsidRDefault="00414B2C" w:rsidP="00414B2C"/>
    <w:p w14:paraId="26B35863" w14:textId="11A6D18F" w:rsidR="00414B2C" w:rsidRPr="00414B2C" w:rsidRDefault="00414B2C" w:rsidP="00414B2C"/>
    <w:p w14:paraId="7D8D1A19" w14:textId="22845A11" w:rsidR="00414B2C" w:rsidRPr="00414B2C" w:rsidRDefault="00414B2C" w:rsidP="00414B2C"/>
    <w:p w14:paraId="1265D090" w14:textId="42F532EC" w:rsidR="00414B2C" w:rsidRPr="00414B2C" w:rsidRDefault="00414B2C" w:rsidP="00414B2C"/>
    <w:p w14:paraId="5B1081E3" w14:textId="6AA0CC7F" w:rsidR="00414B2C" w:rsidRPr="00414B2C" w:rsidRDefault="00414B2C" w:rsidP="00414B2C"/>
    <w:p w14:paraId="2CFCBE52" w14:textId="72500FB2" w:rsidR="00414B2C" w:rsidRPr="00414B2C" w:rsidRDefault="00414B2C" w:rsidP="00414B2C"/>
    <w:p w14:paraId="5716A65D" w14:textId="3912226E" w:rsidR="00414B2C" w:rsidRPr="00414B2C" w:rsidRDefault="00414B2C" w:rsidP="00414B2C"/>
    <w:p w14:paraId="6231599B" w14:textId="02345A1E" w:rsidR="00414B2C" w:rsidRDefault="00435EB2" w:rsidP="00435EB2">
      <w:pPr>
        <w:pStyle w:val="ListParagraph"/>
        <w:numPr>
          <w:ilvl w:val="0"/>
          <w:numId w:val="25"/>
        </w:numPr>
      </w:pPr>
      <w:bookmarkStart w:id="8" w:name="_Hlk84445967"/>
      <w:r>
        <w:t xml:space="preserve">Project/Machine section </w:t>
      </w:r>
    </w:p>
    <w:p w14:paraId="2D71DB02" w14:textId="6FD86B7A" w:rsidR="00435EB2" w:rsidRDefault="00435EB2" w:rsidP="00435EB2">
      <w:pPr>
        <w:pStyle w:val="ListParagraph"/>
        <w:numPr>
          <w:ilvl w:val="0"/>
          <w:numId w:val="25"/>
        </w:numPr>
      </w:pPr>
      <w:r>
        <w:t xml:space="preserve">Axis section </w:t>
      </w:r>
    </w:p>
    <w:bookmarkEnd w:id="8"/>
    <w:p w14:paraId="5CA015D7" w14:textId="424666FF" w:rsidR="00435EB2" w:rsidRDefault="00435EB2" w:rsidP="00435EB2">
      <w:pPr>
        <w:pStyle w:val="ListParagraph"/>
        <w:numPr>
          <w:ilvl w:val="0"/>
          <w:numId w:val="25"/>
        </w:numPr>
      </w:pPr>
      <w:r>
        <w:t xml:space="preserve">Profile Grid </w:t>
      </w:r>
    </w:p>
    <w:p w14:paraId="21EA2692" w14:textId="49FF9936" w:rsidR="00435EB2" w:rsidRDefault="00435EB2" w:rsidP="00435EB2">
      <w:pPr>
        <w:pStyle w:val="ListParagraph"/>
        <w:numPr>
          <w:ilvl w:val="0"/>
          <w:numId w:val="25"/>
        </w:numPr>
      </w:pPr>
      <w:r>
        <w:t>Final Profile</w:t>
      </w:r>
    </w:p>
    <w:p w14:paraId="6DA5870E" w14:textId="418BDC4D" w:rsidR="00435EB2" w:rsidRDefault="00A20CEA" w:rsidP="00435EB2">
      <w:pPr>
        <w:pStyle w:val="ListParagraph"/>
        <w:numPr>
          <w:ilvl w:val="0"/>
          <w:numId w:val="25"/>
        </w:numPr>
      </w:pPr>
      <w:proofErr w:type="spellStart"/>
      <w:r>
        <w:t>R</w:t>
      </w:r>
      <w:r w:rsidR="00435EB2">
        <w:t>ecomended</w:t>
      </w:r>
      <w:proofErr w:type="spellEnd"/>
      <w:r w:rsidR="00435EB2">
        <w:t xml:space="preserve"> Motors</w:t>
      </w:r>
    </w:p>
    <w:p w14:paraId="4A7DD3E5" w14:textId="238E984B" w:rsidR="00435EB2" w:rsidRDefault="00435EB2" w:rsidP="00435EB2">
      <w:pPr>
        <w:pStyle w:val="ListParagraph"/>
        <w:numPr>
          <w:ilvl w:val="0"/>
          <w:numId w:val="25"/>
        </w:numPr>
      </w:pPr>
      <w:r>
        <w:t>Selected Motor and details</w:t>
      </w:r>
    </w:p>
    <w:p w14:paraId="700B84CA" w14:textId="157A550C" w:rsidR="00435EB2" w:rsidRDefault="00435EB2" w:rsidP="00435EB2">
      <w:pPr>
        <w:pStyle w:val="ListParagraph"/>
        <w:numPr>
          <w:ilvl w:val="0"/>
          <w:numId w:val="25"/>
        </w:numPr>
      </w:pPr>
      <w:bookmarkStart w:id="9" w:name="_Hlk68734412"/>
      <w:r>
        <w:t>Final calculation based on the selected Motor</w:t>
      </w:r>
    </w:p>
    <w:bookmarkEnd w:id="9"/>
    <w:p w14:paraId="111D7A17" w14:textId="31486670" w:rsidR="00435EB2" w:rsidRPr="00414B2C" w:rsidRDefault="00435EB2" w:rsidP="00435EB2">
      <w:pPr>
        <w:pStyle w:val="ListParagraph"/>
        <w:numPr>
          <w:ilvl w:val="0"/>
          <w:numId w:val="25"/>
        </w:numPr>
      </w:pPr>
      <w:r>
        <w:t xml:space="preserve">Servo Drive </w:t>
      </w:r>
      <w:proofErr w:type="spellStart"/>
      <w:r>
        <w:t>selction</w:t>
      </w:r>
      <w:proofErr w:type="spellEnd"/>
    </w:p>
    <w:p w14:paraId="40C7A668" w14:textId="6B8E43B9" w:rsidR="00DA212F" w:rsidRDefault="00DA212F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4ACEFC96" w14:textId="67399D08" w:rsidR="00414B2C" w:rsidRDefault="00435EB2" w:rsidP="00435EB2">
      <w:pPr>
        <w:pStyle w:val="Heading2"/>
      </w:pPr>
      <w:bookmarkStart w:id="10" w:name="_Toc84447314"/>
      <w:r>
        <w:lastRenderedPageBreak/>
        <w:t>1.Project/Machine</w:t>
      </w:r>
      <w:bookmarkEnd w:id="10"/>
    </w:p>
    <w:p w14:paraId="284A336B" w14:textId="74A2375F" w:rsidR="00435EB2" w:rsidRDefault="00435EB2" w:rsidP="00435EB2">
      <w:r>
        <w:t>This section will hold the basic information about the project. Each filed saved under this will be per project</w:t>
      </w:r>
      <w:r>
        <w:br/>
      </w:r>
    </w:p>
    <w:p w14:paraId="0E3326C9" w14:textId="202191B5" w:rsidR="005A2D12" w:rsidRDefault="005A2D12" w:rsidP="005A2D12">
      <w:pPr>
        <w:pStyle w:val="Heading3"/>
      </w:pPr>
      <w:bookmarkStart w:id="11" w:name="_Toc84447315"/>
      <w:r>
        <w:t>Fields</w:t>
      </w:r>
      <w:bookmarkEnd w:id="11"/>
    </w:p>
    <w:p w14:paraId="41C65803" w14:textId="779BB4AB" w:rsidR="005A2D12" w:rsidRPr="005A2D12" w:rsidRDefault="005A2D12" w:rsidP="005A2D12">
      <w:r w:rsidRPr="005A2D12">
        <w:rPr>
          <w:b/>
          <w:bCs/>
        </w:rPr>
        <w:t>Customer Nam</w:t>
      </w:r>
      <w:r>
        <w:rPr>
          <w:b/>
          <w:bCs/>
        </w:rPr>
        <w:t xml:space="preserve"> – </w:t>
      </w:r>
      <w:r>
        <w:t xml:space="preserve">Text field that holds </w:t>
      </w:r>
      <w:proofErr w:type="spellStart"/>
      <w:r>
        <w:t>tha</w:t>
      </w:r>
      <w:proofErr w:type="spellEnd"/>
      <w:r>
        <w:t xml:space="preserve"> </w:t>
      </w:r>
    </w:p>
    <w:p w14:paraId="0A5E1F6E" w14:textId="42EAD3C2" w:rsidR="00435EB2" w:rsidRDefault="00AA31AE" w:rsidP="00435EB2">
      <w:pPr>
        <w:pStyle w:val="Heading3"/>
      </w:pPr>
      <w:bookmarkStart w:id="12" w:name="_Toc84447316"/>
      <w:r>
        <w:t>Buttons</w:t>
      </w:r>
      <w:bookmarkEnd w:id="12"/>
    </w:p>
    <w:p w14:paraId="56E0BD03" w14:textId="1B10D3B8" w:rsidR="00DA212F" w:rsidRDefault="00DA212F" w:rsidP="00DA212F"/>
    <w:p w14:paraId="11B70A2E" w14:textId="63C0B2B9" w:rsidR="00DA212F" w:rsidRDefault="00D3578C" w:rsidP="009C1F70">
      <w:pPr>
        <w:pStyle w:val="ListParagraph"/>
        <w:numPr>
          <w:ilvl w:val="0"/>
          <w:numId w:val="27"/>
        </w:numPr>
        <w:ind w:left="426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0D35809A" wp14:editId="6B7CDF31">
            <wp:simplePos x="0" y="0"/>
            <wp:positionH relativeFrom="column">
              <wp:posOffset>4328160</wp:posOffset>
            </wp:positionH>
            <wp:positionV relativeFrom="paragraph">
              <wp:posOffset>119380</wp:posOffset>
            </wp:positionV>
            <wp:extent cx="847725" cy="33337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12F">
        <w:t xml:space="preserve">Open Files – This will </w:t>
      </w:r>
      <w:proofErr w:type="spellStart"/>
      <w:r w:rsidR="00DA212F">
        <w:t>opne</w:t>
      </w:r>
      <w:proofErr w:type="spellEnd"/>
      <w:r w:rsidR="00DA212F">
        <w:t xml:space="preserve"> an fie with already saved </w:t>
      </w:r>
    </w:p>
    <w:p w14:paraId="1C9A96C1" w14:textId="41552DE3" w:rsidR="00DA212F" w:rsidRDefault="00DA212F" w:rsidP="009C1F70">
      <w:pPr>
        <w:pStyle w:val="ListParagraph"/>
        <w:ind w:left="426"/>
      </w:pPr>
      <w:r>
        <w:t xml:space="preserve">Project </w:t>
      </w:r>
    </w:p>
    <w:p w14:paraId="31437BF9" w14:textId="77777777" w:rsidR="00EF2650" w:rsidRDefault="00EF2650" w:rsidP="00EF2650">
      <w:pPr>
        <w:pStyle w:val="ListParagraph"/>
        <w:numPr>
          <w:ilvl w:val="0"/>
          <w:numId w:val="27"/>
        </w:numPr>
        <w:ind w:left="426"/>
      </w:pPr>
      <w:r>
        <w:t xml:space="preserve">Save File – Will save the file. If it’s an existing file </w:t>
      </w:r>
    </w:p>
    <w:p w14:paraId="7BCE37E6" w14:textId="341B817D" w:rsidR="00EF2650" w:rsidRDefault="00EF2650" w:rsidP="009C1F70">
      <w:pPr>
        <w:pStyle w:val="ListParagraph"/>
        <w:ind w:left="426"/>
      </w:pPr>
      <w:r>
        <w:t>Then it will update else it will create new file</w:t>
      </w:r>
    </w:p>
    <w:p w14:paraId="04241FE4" w14:textId="729561AF" w:rsidR="00DA212F" w:rsidRDefault="00D3578C" w:rsidP="009C1F70">
      <w:pPr>
        <w:pStyle w:val="ListParagraph"/>
        <w:numPr>
          <w:ilvl w:val="0"/>
          <w:numId w:val="27"/>
        </w:numPr>
        <w:ind w:left="42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068A8FE4" wp14:editId="308B4400">
                <wp:simplePos x="0" y="0"/>
                <wp:positionH relativeFrom="column">
                  <wp:posOffset>3482340</wp:posOffset>
                </wp:positionH>
                <wp:positionV relativeFrom="paragraph">
                  <wp:posOffset>143510</wp:posOffset>
                </wp:positionV>
                <wp:extent cx="2621280" cy="845820"/>
                <wp:effectExtent l="0" t="38100" r="7620" b="0"/>
                <wp:wrapNone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1280" cy="845820"/>
                          <a:chOff x="0" y="0"/>
                          <a:chExt cx="2621280" cy="845820"/>
                        </a:xfrm>
                      </wpg:grpSpPr>
                      <wps:wsp>
                        <wps:cNvPr id="111" name="Straight Arrow Connector 111"/>
                        <wps:cNvCnPr/>
                        <wps:spPr>
                          <a:xfrm>
                            <a:off x="1287780" y="3810"/>
                            <a:ext cx="0" cy="4724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6" name="Group 116"/>
                        <wpg:cNvGrpSpPr/>
                        <wpg:grpSpPr>
                          <a:xfrm>
                            <a:off x="0" y="0"/>
                            <a:ext cx="2621280" cy="845820"/>
                            <a:chOff x="0" y="0"/>
                            <a:chExt cx="2621280" cy="845820"/>
                          </a:xfrm>
                        </wpg:grpSpPr>
                        <wps:wsp>
                          <wps:cNvPr id="115" name="Rectangle 115"/>
                          <wps:cNvSpPr/>
                          <wps:spPr>
                            <a:xfrm>
                              <a:off x="1714500" y="381000"/>
                              <a:ext cx="906780" cy="3733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00D99D" w14:textId="58091014" w:rsidR="00DA212F" w:rsidRPr="00DA212F" w:rsidRDefault="00D3578C" w:rsidP="00DA212F">
                                <w:pPr>
                                  <w:jc w:val="center"/>
                                  <w:rPr>
                                    <w:lang w:val="en-SG"/>
                                  </w:rPr>
                                </w:pPr>
                                <w:r>
                                  <w:rPr>
                                    <w:lang w:val="en-SG"/>
                                  </w:rPr>
                                  <w:t>Generate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Rectangle 114"/>
                          <wps:cNvSpPr/>
                          <wps:spPr>
                            <a:xfrm>
                              <a:off x="853440" y="457200"/>
                              <a:ext cx="906780" cy="388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D76FE9" w14:textId="156D8EC1" w:rsidR="00DA212F" w:rsidRPr="00DA212F" w:rsidRDefault="00D3578C" w:rsidP="00DA212F">
                                <w:pPr>
                                  <w:jc w:val="center"/>
                                  <w:rPr>
                                    <w:lang w:val="en-SG"/>
                                  </w:rPr>
                                </w:pPr>
                                <w:r>
                                  <w:rPr>
                                    <w:lang w:val="en-SG"/>
                                  </w:rPr>
                                  <w:t>Save to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Rectangle 113"/>
                          <wps:cNvSpPr/>
                          <wps:spPr>
                            <a:xfrm>
                              <a:off x="0" y="335280"/>
                              <a:ext cx="906780" cy="2362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0AD33A" w14:textId="046EF25B" w:rsidR="00DA212F" w:rsidRPr="00DA212F" w:rsidRDefault="00DA212F" w:rsidP="00DA212F">
                                <w:pPr>
                                  <w:jc w:val="center"/>
                                  <w:rPr>
                                    <w:lang w:val="en-SG"/>
                                  </w:rPr>
                                </w:pPr>
                                <w:r>
                                  <w:rPr>
                                    <w:lang w:val="en-SG"/>
                                  </w:rPr>
                                  <w:t>Open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Straight Arrow Connector 110"/>
                          <wps:cNvCnPr/>
                          <wps:spPr>
                            <a:xfrm flipH="1">
                              <a:off x="483870" y="7620"/>
                              <a:ext cx="361950" cy="3657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" name="Straight Arrow Connector 112"/>
                          <wps:cNvCnPr/>
                          <wps:spPr>
                            <a:xfrm>
                              <a:off x="1630680" y="0"/>
                              <a:ext cx="403860" cy="36957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8A8FE4" id="Group 117" o:spid="_x0000_s1052" style="position:absolute;left:0;text-align:left;margin-left:274.2pt;margin-top:11.3pt;width:206.4pt;height:66.6pt;z-index:251661824;mso-height-relative:margin" coordsize="26212,8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1" o:spid="_x0000_s1053" type="#_x0000_t32" style="position:absolute;left:12877;top:38;width:0;height:47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" strokecolor="#72a376 [3204]" strokeweight="3pt">
                  <v:stroke endarrow="block"/>
                  <v:shadow on="t" color="black" opacity="28270f" origin=",.5" offset="0,3pt"/>
                </v:shape>
                <v:group id="Group 116" o:spid="_x0000_s1054" style="position:absolute;width:26212;height:8458" coordsize="26212,8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rect id="Rectangle 115" o:spid="_x0000_s1055" style="position:absolute;left:17145;top:3810;width:9067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" fillcolor="white [3201]" stroked="f" strokeweight="3pt">
                    <v:textbox inset="0,0,0,0">
                      <w:txbxContent>
                        <w:p w14:paraId="4200D99D" w14:textId="58091014" w:rsidR="00DA212F" w:rsidRPr="00DA212F" w:rsidRDefault="00D3578C" w:rsidP="00DA212F">
                          <w:pPr>
                            <w:jc w:val="center"/>
                            <w:rPr>
                              <w:lang w:val="en-SG"/>
                            </w:rPr>
                          </w:pPr>
                          <w:r>
                            <w:rPr>
                              <w:lang w:val="en-SG"/>
                            </w:rPr>
                            <w:t>Generate Report</w:t>
                          </w:r>
                        </w:p>
                      </w:txbxContent>
                    </v:textbox>
                  </v:rect>
                  <v:rect id="Rectangle 114" o:spid="_x0000_s1056" style="position:absolute;left:8534;top:4572;width:9068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" fillcolor="white [3201]" stroked="f" strokeweight="3pt">
                    <v:textbox inset="0,0,0,0">
                      <w:txbxContent>
                        <w:p w14:paraId="06D76FE9" w14:textId="156D8EC1" w:rsidR="00DA212F" w:rsidRPr="00DA212F" w:rsidRDefault="00D3578C" w:rsidP="00DA212F">
                          <w:pPr>
                            <w:jc w:val="center"/>
                            <w:rPr>
                              <w:lang w:val="en-SG"/>
                            </w:rPr>
                          </w:pPr>
                          <w:r>
                            <w:rPr>
                              <w:lang w:val="en-SG"/>
                            </w:rPr>
                            <w:t>Save to File</w:t>
                          </w:r>
                        </w:p>
                      </w:txbxContent>
                    </v:textbox>
                  </v:rect>
                  <v:rect id="Rectangle 113" o:spid="_x0000_s1057" style="position:absolute;top:3352;width:9067;height:2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" fillcolor="white [3201]" stroked="f" strokeweight="3pt">
                    <v:textbox inset="0,0,0,0">
                      <w:txbxContent>
                        <w:p w14:paraId="0A0AD33A" w14:textId="046EF25B" w:rsidR="00DA212F" w:rsidRPr="00DA212F" w:rsidRDefault="00DA212F" w:rsidP="00DA212F">
                          <w:pPr>
                            <w:jc w:val="center"/>
                            <w:rPr>
                              <w:lang w:val="en-SG"/>
                            </w:rPr>
                          </w:pPr>
                          <w:r>
                            <w:rPr>
                              <w:lang w:val="en-SG"/>
                            </w:rPr>
                            <w:t>Open File</w:t>
                          </w:r>
                        </w:p>
                      </w:txbxContent>
                    </v:textbox>
                  </v:rect>
                  <v:shape id="Straight Arrow Connector 110" o:spid="_x0000_s1058" type="#_x0000_t32" style="position:absolute;left:4838;top:76;width:3620;height:36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" strokecolor="#72a376 [3204]" strokeweight="3pt">
                    <v:stroke endarrow="block"/>
                    <v:shadow on="t" color="black" opacity="28270f" origin=",.5" offset="0,3pt"/>
                  </v:shape>
                  <v:shape id="Straight Arrow Connector 112" o:spid="_x0000_s1059" type="#_x0000_t32" style="position:absolute;left:16306;width:4039;height:36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" strokecolor="#72a376 [3204]" strokeweight="3pt">
                    <v:stroke endarrow="block"/>
                    <v:shadow on="t" color="black" opacity="28270f" origin=",.5" offset="0,3pt"/>
                  </v:shape>
                </v:group>
              </v:group>
            </w:pict>
          </mc:Fallback>
        </mc:AlternateContent>
      </w:r>
      <w:r w:rsidR="00516945">
        <w:t xml:space="preserve">Generate </w:t>
      </w:r>
      <w:proofErr w:type="spellStart"/>
      <w:r w:rsidR="00516945">
        <w:t>Reprot</w:t>
      </w:r>
      <w:proofErr w:type="spellEnd"/>
      <w:r w:rsidR="00516945">
        <w:t xml:space="preserve"> – Will generate the report for all the</w:t>
      </w:r>
    </w:p>
    <w:p w14:paraId="69372A65" w14:textId="41AADB6B" w:rsidR="00516945" w:rsidRDefault="00516945" w:rsidP="009C1F70">
      <w:pPr>
        <w:pStyle w:val="ListParagraph"/>
        <w:ind w:left="426"/>
      </w:pPr>
      <w:proofErr w:type="spellStart"/>
      <w:r>
        <w:t>Axises</w:t>
      </w:r>
      <w:proofErr w:type="spellEnd"/>
    </w:p>
    <w:p w14:paraId="01A16C46" w14:textId="28C36BB5" w:rsidR="00516945" w:rsidRDefault="00516945" w:rsidP="00516945"/>
    <w:p w14:paraId="6C07D405" w14:textId="7A2C6B1A" w:rsidR="00516945" w:rsidRDefault="00516945" w:rsidP="009C1F70"/>
    <w:p w14:paraId="1515CFE4" w14:textId="2C81A8DA" w:rsidR="00EF2650" w:rsidRDefault="00EF2650" w:rsidP="00EF2650">
      <w:pPr>
        <w:pStyle w:val="Heading3"/>
      </w:pPr>
      <w:bookmarkStart w:id="13" w:name="_Toc84447317"/>
      <w:r>
        <w:t>Functions</w:t>
      </w:r>
      <w:bookmarkEnd w:id="13"/>
    </w:p>
    <w:p w14:paraId="54F51455" w14:textId="77777777" w:rsidR="00EF2650" w:rsidRDefault="00EF2650" w:rsidP="00EF2650">
      <w:pPr>
        <w:rPr>
          <w:u w:val="single"/>
        </w:rPr>
      </w:pPr>
    </w:p>
    <w:p w14:paraId="053782A0" w14:textId="5DD1CEBD" w:rsidR="00EF2650" w:rsidRPr="00EF2650" w:rsidRDefault="00EF2650" w:rsidP="00EF2650">
      <w:pPr>
        <w:rPr>
          <w:rStyle w:val="IntenseEmphasis"/>
        </w:rPr>
      </w:pPr>
      <w:r w:rsidRPr="00EF2650">
        <w:rPr>
          <w:rStyle w:val="IntenseEmphasis"/>
        </w:rPr>
        <w:t>Open File</w:t>
      </w:r>
    </w:p>
    <w:p w14:paraId="67E8820B" w14:textId="03BF45D6" w:rsidR="00EF2650" w:rsidRDefault="00EF2650" w:rsidP="00EF2650">
      <w:r>
        <w:t xml:space="preserve">Open file allows you to open an existing project files that already saved. </w:t>
      </w:r>
    </w:p>
    <w:p w14:paraId="5BE6D4B8" w14:textId="77777777" w:rsidR="00E87AA0" w:rsidRDefault="00E87AA0" w:rsidP="00EF2650"/>
    <w:p w14:paraId="69C37F8E" w14:textId="77777777" w:rsidR="00E87AA0" w:rsidRDefault="00E87AA0" w:rsidP="00851512">
      <w:pPr>
        <w:pStyle w:val="ListParagraph"/>
        <w:numPr>
          <w:ilvl w:val="0"/>
          <w:numId w:val="27"/>
        </w:numPr>
      </w:pPr>
      <w:r>
        <w:t xml:space="preserve">Step 1 </w:t>
      </w:r>
    </w:p>
    <w:p w14:paraId="1499659F" w14:textId="797A8F41" w:rsidR="00E87AA0" w:rsidRDefault="00E87AA0" w:rsidP="00E87AA0">
      <w:pPr>
        <w:pStyle w:val="ListParagraph"/>
      </w:pPr>
      <w:r>
        <w:t xml:space="preserve">Click </w:t>
      </w:r>
      <w:r w:rsidR="007611A4">
        <w:t>“</w:t>
      </w:r>
      <w:r>
        <w:t>Open</w:t>
      </w:r>
      <w:r w:rsidR="007611A4">
        <w:t xml:space="preserve"> file”</w:t>
      </w:r>
      <w:r>
        <w:t xml:space="preserve"> button.</w:t>
      </w:r>
    </w:p>
    <w:p w14:paraId="01D9B04B" w14:textId="174CE991" w:rsidR="00E87AA0" w:rsidRDefault="00E87AA0" w:rsidP="00E87AA0">
      <w:pPr>
        <w:pStyle w:val="ListParagraph"/>
      </w:pPr>
    </w:p>
    <w:p w14:paraId="542F93EA" w14:textId="151D58D8" w:rsidR="00A17672" w:rsidRDefault="00A17672" w:rsidP="00A17672">
      <w:pPr>
        <w:pStyle w:val="ListParagraph"/>
        <w:numPr>
          <w:ilvl w:val="0"/>
          <w:numId w:val="27"/>
        </w:numPr>
      </w:pPr>
      <w:r>
        <w:t>Step 2</w:t>
      </w:r>
    </w:p>
    <w:p w14:paraId="7CA91B9E" w14:textId="5BE07BE1" w:rsidR="00E87AA0" w:rsidRDefault="00A17672" w:rsidP="00A17672">
      <w:pPr>
        <w:pStyle w:val="ListParagraph"/>
      </w:pPr>
      <w:r>
        <w:t xml:space="preserve">Choose the needed file to open from the </w:t>
      </w:r>
      <w:proofErr w:type="spellStart"/>
      <w:r>
        <w:t>dialoge</w:t>
      </w:r>
      <w:proofErr w:type="spellEnd"/>
      <w:r>
        <w:t>.</w:t>
      </w:r>
    </w:p>
    <w:p w14:paraId="4DFD5C26" w14:textId="70DD3215" w:rsidR="00CD5A0B" w:rsidRDefault="004475C1" w:rsidP="00A17672">
      <w:pPr>
        <w:pStyle w:val="ListParagraph"/>
      </w:pPr>
      <w:r>
        <w:rPr>
          <w:noProof/>
        </w:rPr>
        <w:drawing>
          <wp:inline distT="0" distB="0" distL="0" distR="0" wp14:anchorId="70D73F58" wp14:editId="67038306">
            <wp:extent cx="4091940" cy="134112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8429" b="22066"/>
                    <a:stretch/>
                  </pic:blipFill>
                  <pic:spPr bwMode="auto">
                    <a:xfrm>
                      <a:off x="0" y="0"/>
                      <a:ext cx="409194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CE93" w14:textId="3585E345" w:rsidR="00CD5A0B" w:rsidRDefault="00CD5A0B" w:rsidP="00CD5A0B">
      <w:pPr>
        <w:pStyle w:val="ListParagraph"/>
        <w:numPr>
          <w:ilvl w:val="0"/>
          <w:numId w:val="27"/>
        </w:numPr>
      </w:pPr>
      <w:r>
        <w:t xml:space="preserve">Step 3 </w:t>
      </w:r>
    </w:p>
    <w:p w14:paraId="6C6CAFFF" w14:textId="384C021F" w:rsidR="00CD5A0B" w:rsidRDefault="00CD5A0B" w:rsidP="00CD5A0B">
      <w:pPr>
        <w:ind w:left="720"/>
      </w:pPr>
      <w:r>
        <w:t>Click Open and Selected project will be loaded to the PBA motor sizer</w:t>
      </w:r>
    </w:p>
    <w:p w14:paraId="56FA1F19" w14:textId="55A9F2BF" w:rsidR="0018383E" w:rsidRDefault="0018383E" w:rsidP="00CD5A0B">
      <w:pPr>
        <w:ind w:left="720"/>
      </w:pPr>
    </w:p>
    <w:p w14:paraId="73D275F4" w14:textId="6C041969" w:rsidR="0018383E" w:rsidRDefault="0018383E" w:rsidP="00CD5A0B">
      <w:pPr>
        <w:ind w:left="720"/>
      </w:pPr>
    </w:p>
    <w:p w14:paraId="744FB013" w14:textId="3022CE80" w:rsidR="0018383E" w:rsidRDefault="0018383E" w:rsidP="00CD5A0B">
      <w:pPr>
        <w:ind w:left="720"/>
      </w:pPr>
    </w:p>
    <w:p w14:paraId="4258D93E" w14:textId="65930A12" w:rsidR="0018383E" w:rsidRDefault="0018383E" w:rsidP="00CD5A0B">
      <w:pPr>
        <w:ind w:left="720"/>
      </w:pPr>
    </w:p>
    <w:p w14:paraId="54F6399E" w14:textId="050D3D84" w:rsidR="0018383E" w:rsidRDefault="0018383E" w:rsidP="00CD5A0B">
      <w:pPr>
        <w:ind w:left="720"/>
      </w:pPr>
    </w:p>
    <w:p w14:paraId="67FD9FA2" w14:textId="07E1E9EA" w:rsidR="0018383E" w:rsidRDefault="0018383E" w:rsidP="00CD5A0B">
      <w:pPr>
        <w:ind w:left="720"/>
      </w:pPr>
    </w:p>
    <w:p w14:paraId="00D7643E" w14:textId="622D54C5" w:rsidR="0018383E" w:rsidRDefault="0018383E" w:rsidP="00CD5A0B">
      <w:pPr>
        <w:ind w:left="720"/>
      </w:pPr>
    </w:p>
    <w:p w14:paraId="0019F6E4" w14:textId="7F21484A" w:rsidR="0018383E" w:rsidRDefault="0018383E" w:rsidP="00CD5A0B">
      <w:pPr>
        <w:ind w:left="720"/>
      </w:pPr>
    </w:p>
    <w:p w14:paraId="3ADF3951" w14:textId="20A6B869" w:rsidR="0018383E" w:rsidRDefault="0018383E" w:rsidP="00CD5A0B">
      <w:pPr>
        <w:ind w:left="720"/>
      </w:pPr>
    </w:p>
    <w:p w14:paraId="36FD61C5" w14:textId="319CA34D" w:rsidR="0018383E" w:rsidRDefault="0018383E" w:rsidP="00CD5A0B">
      <w:pPr>
        <w:ind w:left="720"/>
      </w:pPr>
    </w:p>
    <w:p w14:paraId="6131878E" w14:textId="442A3079" w:rsidR="0018383E" w:rsidRDefault="0018383E" w:rsidP="00CD5A0B">
      <w:pPr>
        <w:ind w:left="720"/>
      </w:pPr>
    </w:p>
    <w:p w14:paraId="21925C4A" w14:textId="06EB3D8E" w:rsidR="0018383E" w:rsidRDefault="0018383E" w:rsidP="00CD5A0B">
      <w:pPr>
        <w:ind w:left="720"/>
      </w:pPr>
    </w:p>
    <w:p w14:paraId="09A52CAF" w14:textId="20AFDC9D" w:rsidR="0018383E" w:rsidRDefault="0018383E" w:rsidP="00CD5A0B">
      <w:pPr>
        <w:ind w:left="720"/>
      </w:pPr>
    </w:p>
    <w:p w14:paraId="15AF3EDE" w14:textId="77777777" w:rsidR="0018383E" w:rsidRDefault="0018383E" w:rsidP="00CD5A0B">
      <w:pPr>
        <w:ind w:left="720"/>
      </w:pPr>
    </w:p>
    <w:p w14:paraId="2306529C" w14:textId="3F57D504" w:rsidR="00CD5A0B" w:rsidRDefault="00CD5A0B" w:rsidP="00A17672">
      <w:pPr>
        <w:pStyle w:val="ListParagraph"/>
      </w:pPr>
    </w:p>
    <w:p w14:paraId="2793D7BE" w14:textId="6DC84CF7" w:rsidR="00137C25" w:rsidRDefault="00137C25" w:rsidP="00A17672">
      <w:pPr>
        <w:pStyle w:val="ListParagraph"/>
      </w:pPr>
    </w:p>
    <w:p w14:paraId="57BF0206" w14:textId="5C465045" w:rsidR="00137C25" w:rsidRDefault="00137C25" w:rsidP="00137C25">
      <w:pPr>
        <w:rPr>
          <w:rStyle w:val="IntenseEmphasis"/>
        </w:rPr>
      </w:pPr>
      <w:r>
        <w:rPr>
          <w:rStyle w:val="IntenseEmphasis"/>
        </w:rPr>
        <w:lastRenderedPageBreak/>
        <w:t xml:space="preserve">Save to </w:t>
      </w:r>
      <w:r w:rsidRPr="00EF2650">
        <w:rPr>
          <w:rStyle w:val="IntenseEmphasis"/>
        </w:rPr>
        <w:t>File</w:t>
      </w:r>
    </w:p>
    <w:p w14:paraId="10823D9D" w14:textId="06DA8384" w:rsidR="00137C25" w:rsidRDefault="00137C25" w:rsidP="00137C25">
      <w:pP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</w:pPr>
      <w:r w:rsidRPr="007611A4"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>Sav</w:t>
      </w:r>
      <w:r w:rsidR="007611A4"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 xml:space="preserve">e to file will create a file from the </w:t>
      </w:r>
      <w:proofErr w:type="spellStart"/>
      <w:r w:rsidR="007611A4"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>prpject</w:t>
      </w:r>
      <w:proofErr w:type="spellEnd"/>
      <w:r w:rsidR="007611A4"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 xml:space="preserve"> which can be shared top others. </w:t>
      </w:r>
    </w:p>
    <w:p w14:paraId="07F40B2A" w14:textId="77777777" w:rsidR="00F178D1" w:rsidRDefault="00F178D1" w:rsidP="00137C25">
      <w:pP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</w:pPr>
    </w:p>
    <w:p w14:paraId="3FB4A02B" w14:textId="454A4C34" w:rsidR="007611A4" w:rsidRDefault="007611A4" w:rsidP="007611A4">
      <w:pPr>
        <w:pStyle w:val="ListParagraph"/>
        <w:numPr>
          <w:ilvl w:val="0"/>
          <w:numId w:val="27"/>
        </w:numP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</w:pPr>
      <w:r w:rsidRPr="007611A4"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 xml:space="preserve">Step 1 </w:t>
      </w:r>
    </w:p>
    <w:p w14:paraId="4E5A3D6F" w14:textId="0E151234" w:rsidR="007611A4" w:rsidRDefault="007611A4" w:rsidP="007611A4">
      <w:pPr>
        <w:pStyle w:val="ListParagraph"/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</w:pPr>
      <w: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>Click “Save to File” Button</w:t>
      </w:r>
    </w:p>
    <w:p w14:paraId="596820A4" w14:textId="7D205E34" w:rsidR="007611A4" w:rsidRDefault="007611A4" w:rsidP="007611A4">
      <w:pPr>
        <w:pStyle w:val="ListParagraph"/>
        <w:numPr>
          <w:ilvl w:val="0"/>
          <w:numId w:val="27"/>
        </w:numP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</w:pPr>
      <w: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 xml:space="preserve">Opened dialog box will allow to choose the path to save and File name will be </w:t>
      </w:r>
      <w:proofErr w:type="spellStart"/>
      <w: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>auotopouplated</w:t>
      </w:r>
      <w:proofErr w:type="spellEnd"/>
      <w: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 xml:space="preserve"> with </w:t>
      </w:r>
      <w:r w:rsidR="00071B70"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 xml:space="preserve">Customer name + </w:t>
      </w:r>
      <w: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>Project Name</w:t>
      </w:r>
    </w:p>
    <w:p w14:paraId="3E945E66" w14:textId="10F18B59" w:rsidR="007611A4" w:rsidRDefault="004475C1" w:rsidP="007611A4">
      <w:pPr>
        <w:pStyle w:val="ListParagraph"/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</w:pPr>
      <w:r>
        <w:rPr>
          <w:noProof/>
        </w:rPr>
        <w:drawing>
          <wp:inline distT="0" distB="0" distL="0" distR="0" wp14:anchorId="1D7B9300" wp14:editId="6635C824">
            <wp:extent cx="4876800" cy="2207281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1696" cy="22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57FD" w14:textId="77777777" w:rsidR="007611A4" w:rsidRDefault="007611A4" w:rsidP="007611A4">
      <w:pPr>
        <w:pStyle w:val="ListParagraph"/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</w:pPr>
    </w:p>
    <w:p w14:paraId="1FB841A8" w14:textId="77777777" w:rsidR="00F178D1" w:rsidRDefault="007611A4" w:rsidP="007611A4">
      <w:pPr>
        <w:pStyle w:val="ListParagraph"/>
        <w:numPr>
          <w:ilvl w:val="0"/>
          <w:numId w:val="27"/>
        </w:numP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</w:pPr>
      <w: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>Press save button</w:t>
      </w:r>
    </w:p>
    <w:p w14:paraId="56A0115E" w14:textId="77777777" w:rsidR="00F178D1" w:rsidRDefault="00F178D1" w:rsidP="00F178D1">
      <w:pP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</w:pPr>
    </w:p>
    <w:p w14:paraId="1D3ABC7D" w14:textId="77777777" w:rsidR="00F178D1" w:rsidRDefault="00F178D1" w:rsidP="00F178D1">
      <w:pP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</w:pPr>
    </w:p>
    <w:p w14:paraId="255D5F73" w14:textId="36F28EFD" w:rsidR="00F178D1" w:rsidRDefault="00F178D1" w:rsidP="00F178D1">
      <w:pPr>
        <w:rPr>
          <w:rStyle w:val="IntenseEmphasis"/>
        </w:rPr>
      </w:pPr>
      <w:r>
        <w:rPr>
          <w:rStyle w:val="IntenseEmphasis"/>
        </w:rPr>
        <w:t>Generate Report</w:t>
      </w:r>
    </w:p>
    <w:p w14:paraId="12645B07" w14:textId="385D042E" w:rsidR="00F178D1" w:rsidRDefault="00F178D1" w:rsidP="00F178D1">
      <w:pPr>
        <w:pStyle w:val="NoSpacing"/>
        <w:rPr>
          <w:rStyle w:val="IntenseEmphasis"/>
          <w:b w:val="0"/>
          <w:i w:val="0"/>
          <w:color w:val="auto"/>
          <w:sz w:val="20"/>
          <w:szCs w:val="32"/>
          <w:u w:val="none"/>
        </w:rPr>
      </w:pPr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t xml:space="preserve">Report will be generated for all the </w:t>
      </w:r>
      <w:proofErr w:type="spellStart"/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t>Axises</w:t>
      </w:r>
      <w:proofErr w:type="spellEnd"/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t xml:space="preserve"> under the project.</w:t>
      </w:r>
    </w:p>
    <w:p w14:paraId="63761BD8" w14:textId="77777777" w:rsidR="00F178D1" w:rsidRDefault="00F178D1" w:rsidP="00F178D1">
      <w:pPr>
        <w:pStyle w:val="NoSpacing"/>
        <w:rPr>
          <w:rStyle w:val="IntenseEmphasis"/>
          <w:b w:val="0"/>
          <w:i w:val="0"/>
          <w:color w:val="auto"/>
          <w:sz w:val="20"/>
          <w:szCs w:val="32"/>
          <w:u w:val="none"/>
        </w:rPr>
      </w:pPr>
    </w:p>
    <w:p w14:paraId="25800886" w14:textId="709CA5BD" w:rsidR="00F178D1" w:rsidRDefault="00F178D1" w:rsidP="00F178D1">
      <w:pPr>
        <w:pStyle w:val="NoSpacing"/>
        <w:numPr>
          <w:ilvl w:val="0"/>
          <w:numId w:val="27"/>
        </w:numPr>
        <w:rPr>
          <w:rStyle w:val="IntenseEmphasis"/>
          <w:b w:val="0"/>
          <w:i w:val="0"/>
          <w:color w:val="auto"/>
          <w:sz w:val="20"/>
          <w:szCs w:val="32"/>
          <w:u w:val="none"/>
        </w:rPr>
      </w:pPr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t>Step 1</w:t>
      </w:r>
    </w:p>
    <w:p w14:paraId="448F3759" w14:textId="26F6A64D" w:rsidR="00F178D1" w:rsidRDefault="00F178D1" w:rsidP="00F178D1">
      <w:pPr>
        <w:pStyle w:val="NoSpacing"/>
        <w:ind w:left="720"/>
        <w:rPr>
          <w:rStyle w:val="IntenseEmphasis"/>
          <w:b w:val="0"/>
          <w:i w:val="0"/>
          <w:color w:val="auto"/>
          <w:sz w:val="20"/>
          <w:szCs w:val="32"/>
          <w:u w:val="none"/>
        </w:rPr>
      </w:pPr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t xml:space="preserve">Click “Generate Report” Button </w:t>
      </w:r>
    </w:p>
    <w:p w14:paraId="5F568F31" w14:textId="59D93EEE" w:rsidR="00F178D1" w:rsidRDefault="00F178D1" w:rsidP="00F178D1">
      <w:pPr>
        <w:pStyle w:val="NoSpacing"/>
        <w:numPr>
          <w:ilvl w:val="0"/>
          <w:numId w:val="27"/>
        </w:numPr>
        <w:rPr>
          <w:rStyle w:val="IntenseEmphasis"/>
          <w:b w:val="0"/>
          <w:i w:val="0"/>
          <w:color w:val="auto"/>
          <w:sz w:val="20"/>
          <w:szCs w:val="32"/>
          <w:u w:val="none"/>
        </w:rPr>
      </w:pPr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t>Step 2</w:t>
      </w:r>
    </w:p>
    <w:p w14:paraId="7E5017DC" w14:textId="09B4A181" w:rsidR="00F178D1" w:rsidRDefault="00F178D1" w:rsidP="00F178D1">
      <w:pPr>
        <w:pStyle w:val="NoSpacing"/>
        <w:ind w:left="720"/>
        <w:rPr>
          <w:rStyle w:val="IntenseEmphasis"/>
          <w:b w:val="0"/>
          <w:i w:val="0"/>
          <w:color w:val="auto"/>
          <w:sz w:val="20"/>
          <w:szCs w:val="32"/>
          <w:u w:val="none"/>
        </w:rPr>
      </w:pPr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t>Choose the path to save the reports (Please note</w:t>
      </w:r>
      <w:r w:rsidR="00455BD0">
        <w:rPr>
          <w:rStyle w:val="IntenseEmphasis"/>
          <w:b w:val="0"/>
          <w:i w:val="0"/>
          <w:color w:val="auto"/>
          <w:sz w:val="20"/>
          <w:szCs w:val="32"/>
          <w:u w:val="none"/>
        </w:rPr>
        <w:t xml:space="preserve"> a report will be generated for each axis</w:t>
      </w:r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t>)</w:t>
      </w:r>
    </w:p>
    <w:p w14:paraId="71A48004" w14:textId="1C600448" w:rsidR="00455BD0" w:rsidRDefault="00874D8B" w:rsidP="00F178D1">
      <w:pPr>
        <w:pStyle w:val="NoSpacing"/>
        <w:ind w:left="720"/>
        <w:rPr>
          <w:rStyle w:val="IntenseEmphasis"/>
          <w:b w:val="0"/>
          <w:i w:val="0"/>
          <w:color w:val="auto"/>
          <w:sz w:val="20"/>
          <w:szCs w:val="32"/>
          <w:u w:val="none"/>
        </w:rPr>
      </w:pPr>
      <w:r>
        <w:rPr>
          <w:noProof/>
        </w:rPr>
        <w:drawing>
          <wp:inline distT="0" distB="0" distL="0" distR="0" wp14:anchorId="6477F265" wp14:editId="689B009A">
            <wp:extent cx="354330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0CFC" w14:textId="5C1CDDC6" w:rsidR="00874D8B" w:rsidRDefault="00874D8B" w:rsidP="00F178D1">
      <w:pPr>
        <w:pStyle w:val="NoSpacing"/>
        <w:ind w:left="720"/>
        <w:rPr>
          <w:rStyle w:val="IntenseEmphasis"/>
          <w:b w:val="0"/>
          <w:i w:val="0"/>
          <w:color w:val="auto"/>
          <w:sz w:val="20"/>
          <w:szCs w:val="32"/>
          <w:u w:val="none"/>
        </w:rPr>
      </w:pPr>
    </w:p>
    <w:p w14:paraId="5A74D3B6" w14:textId="4EEAE4B4" w:rsidR="00874D8B" w:rsidRDefault="00874D8B">
      <w:pPr>
        <w:spacing w:after="200" w:line="276" w:lineRule="auto"/>
        <w:rPr>
          <w:rStyle w:val="IntenseEmphasis"/>
          <w:b w:val="0"/>
          <w:i w:val="0"/>
          <w:color w:val="auto"/>
          <w:sz w:val="20"/>
          <w:szCs w:val="32"/>
          <w:u w:val="none"/>
        </w:rPr>
      </w:pPr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br w:type="page"/>
      </w:r>
    </w:p>
    <w:p w14:paraId="5070B0B0" w14:textId="6EDF41D8" w:rsidR="00455BD0" w:rsidRDefault="00455BD0" w:rsidP="00455BD0">
      <w:pPr>
        <w:pStyle w:val="NoSpacing"/>
        <w:numPr>
          <w:ilvl w:val="0"/>
          <w:numId w:val="27"/>
        </w:numPr>
        <w:rPr>
          <w:rStyle w:val="IntenseEmphasis"/>
          <w:b w:val="0"/>
          <w:i w:val="0"/>
          <w:color w:val="auto"/>
          <w:sz w:val="20"/>
          <w:szCs w:val="32"/>
          <w:u w:val="none"/>
        </w:rPr>
      </w:pPr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lastRenderedPageBreak/>
        <w:t xml:space="preserve">A folder will be created </w:t>
      </w:r>
      <w:proofErr w:type="spellStart"/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t>undet</w:t>
      </w:r>
      <w:proofErr w:type="spellEnd"/>
      <w:r>
        <w:rPr>
          <w:rStyle w:val="IntenseEmphasis"/>
          <w:b w:val="0"/>
          <w:i w:val="0"/>
          <w:color w:val="auto"/>
          <w:sz w:val="20"/>
          <w:szCs w:val="32"/>
          <w:u w:val="none"/>
        </w:rPr>
        <w:t xml:space="preserve"> the selected folder with Project name </w:t>
      </w:r>
      <w:r w:rsidR="00874D8B">
        <w:rPr>
          <w:rStyle w:val="IntenseEmphasis"/>
          <w:b w:val="0"/>
          <w:i w:val="0"/>
          <w:color w:val="auto"/>
          <w:sz w:val="20"/>
          <w:szCs w:val="32"/>
          <w:u w:val="none"/>
        </w:rPr>
        <w:t>+ “Report”</w:t>
      </w:r>
    </w:p>
    <w:p w14:paraId="6A2EB824" w14:textId="2F8BEEC2" w:rsidR="00F178D1" w:rsidRPr="00F178D1" w:rsidRDefault="00874D8B" w:rsidP="001F72D3">
      <w:pPr>
        <w:pStyle w:val="NoSpacing"/>
        <w:ind w:firstLine="708"/>
        <w:rPr>
          <w:rStyle w:val="IntenseEmphasis"/>
          <w:b w:val="0"/>
          <w:i w:val="0"/>
          <w:color w:val="auto"/>
          <w:sz w:val="20"/>
          <w:szCs w:val="32"/>
          <w:u w:val="none"/>
        </w:rPr>
      </w:pPr>
      <w:r>
        <w:rPr>
          <w:noProof/>
        </w:rPr>
        <w:drawing>
          <wp:inline distT="0" distB="0" distL="0" distR="0" wp14:anchorId="2653476B" wp14:editId="485267AC">
            <wp:extent cx="4290060" cy="169323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1687" cy="16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DC38" w14:textId="451E4137" w:rsidR="007611A4" w:rsidRPr="00F178D1" w:rsidRDefault="00874D8B" w:rsidP="00F178D1">
      <w:pP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</w:pPr>
      <w:proofErr w:type="spellStart"/>
      <w: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>Repoort</w:t>
      </w:r>
      <w:proofErr w:type="spellEnd"/>
      <w:r>
        <w:rPr>
          <w:rStyle w:val="IntenseEmphasis"/>
          <w:b w:val="0"/>
          <w:bCs/>
          <w:i w:val="0"/>
          <w:iCs/>
          <w:color w:val="auto"/>
          <w:sz w:val="20"/>
          <w:szCs w:val="20"/>
          <w:u w:val="none"/>
        </w:rPr>
        <w:t xml:space="preserve"> file name = Project Name + Axis Name + Date</w:t>
      </w:r>
    </w:p>
    <w:p w14:paraId="383DA1BB" w14:textId="39E9A3CA" w:rsidR="00137C25" w:rsidRDefault="001F72D3" w:rsidP="001F72D3">
      <w:pPr>
        <w:pStyle w:val="Heading3"/>
      </w:pPr>
      <w:bookmarkStart w:id="14" w:name="_Toc84447318"/>
      <w:r>
        <w:t>Validations</w:t>
      </w:r>
      <w:bookmarkEnd w:id="14"/>
    </w:p>
    <w:p w14:paraId="533D3ED8" w14:textId="3E8A4DA8" w:rsidR="001F72D3" w:rsidRDefault="001F72D3" w:rsidP="001F72D3">
      <w:r>
        <w:t>Please note all the functions validate two points mentioned below</w:t>
      </w:r>
    </w:p>
    <w:p w14:paraId="5AD1FA19" w14:textId="1615BCD6" w:rsidR="001F72D3" w:rsidRDefault="001F72D3" w:rsidP="001F72D3">
      <w:pPr>
        <w:pStyle w:val="ListParagraph"/>
        <w:numPr>
          <w:ilvl w:val="0"/>
          <w:numId w:val="31"/>
        </w:numPr>
      </w:pPr>
      <w:r>
        <w:t xml:space="preserve">All the </w:t>
      </w:r>
      <w:proofErr w:type="spellStart"/>
      <w:r>
        <w:t>axises</w:t>
      </w:r>
      <w:proofErr w:type="spellEnd"/>
      <w:r>
        <w:t xml:space="preserve"> in the project </w:t>
      </w:r>
      <w:proofErr w:type="gramStart"/>
      <w:r>
        <w:t>has to</w:t>
      </w:r>
      <w:proofErr w:type="gramEnd"/>
      <w:r>
        <w:t xml:space="preserve"> be completed and saves</w:t>
      </w:r>
    </w:p>
    <w:p w14:paraId="5AFA1916" w14:textId="5C5A6835" w:rsidR="008352E9" w:rsidRDefault="001F72D3" w:rsidP="001F72D3">
      <w:pPr>
        <w:pStyle w:val="ListParagraph"/>
        <w:numPr>
          <w:ilvl w:val="0"/>
          <w:numId w:val="31"/>
        </w:numPr>
      </w:pPr>
      <w:r>
        <w:t>Project name cannot be blank</w:t>
      </w:r>
    </w:p>
    <w:p w14:paraId="135C9CB0" w14:textId="77777777" w:rsidR="008352E9" w:rsidRDefault="008352E9">
      <w:pPr>
        <w:spacing w:after="200" w:line="276" w:lineRule="auto"/>
      </w:pPr>
      <w:r>
        <w:br w:type="page"/>
      </w:r>
    </w:p>
    <w:p w14:paraId="56B7004F" w14:textId="51C72607" w:rsidR="009C1F70" w:rsidRDefault="009C1F70" w:rsidP="009C1F70">
      <w:pPr>
        <w:pStyle w:val="Heading2"/>
      </w:pPr>
      <w:bookmarkStart w:id="15" w:name="_Toc84447319"/>
      <w:r>
        <w:lastRenderedPageBreak/>
        <w:t>2.Axis</w:t>
      </w:r>
      <w:bookmarkEnd w:id="15"/>
    </w:p>
    <w:p w14:paraId="28002253" w14:textId="5778C932" w:rsidR="009C1F70" w:rsidRDefault="009C1F70" w:rsidP="009C1F70">
      <w:r>
        <w:t xml:space="preserve">All the </w:t>
      </w:r>
      <w:proofErr w:type="spellStart"/>
      <w:r>
        <w:t>claucation</w:t>
      </w:r>
      <w:proofErr w:type="spellEnd"/>
      <w:r>
        <w:t xml:space="preserve"> will be done under an Axis. There can be multiple </w:t>
      </w:r>
      <w:proofErr w:type="spellStart"/>
      <w:r>
        <w:t>axises</w:t>
      </w:r>
      <w:proofErr w:type="spellEnd"/>
      <w:r>
        <w:t xml:space="preserve"> within a project. </w:t>
      </w:r>
    </w:p>
    <w:p w14:paraId="0A008EC0" w14:textId="30951EC8" w:rsidR="009C1F70" w:rsidRDefault="009C1F70" w:rsidP="009C1F70"/>
    <w:p w14:paraId="63CAB100" w14:textId="19A68872" w:rsidR="00FE2357" w:rsidRPr="00FE2357" w:rsidRDefault="00FE2357" w:rsidP="009C1F70">
      <w:pPr>
        <w:rPr>
          <w:b/>
          <w:bCs/>
        </w:rPr>
      </w:pPr>
      <w:r w:rsidRPr="00FE2357">
        <w:rPr>
          <w:b/>
          <w:bCs/>
        </w:rPr>
        <w:t>Axis Panel</w:t>
      </w:r>
    </w:p>
    <w:p w14:paraId="7040BC55" w14:textId="08B9D96C" w:rsidR="00FE2357" w:rsidRPr="00FE2357" w:rsidRDefault="00FE2357" w:rsidP="00FE2357">
      <w:r w:rsidRPr="00FE2357">
        <w:t>This wil</w:t>
      </w:r>
      <w:r>
        <w:t xml:space="preserve">l list all the </w:t>
      </w:r>
      <w:proofErr w:type="spellStart"/>
      <w:r>
        <w:t>axises</w:t>
      </w:r>
      <w:proofErr w:type="spellEnd"/>
      <w:r>
        <w:t xml:space="preserve"> created and saved within the project/file</w:t>
      </w:r>
    </w:p>
    <w:p w14:paraId="593B73E4" w14:textId="094F514C" w:rsidR="009C1F70" w:rsidRDefault="009C1F70" w:rsidP="009C1F70">
      <w:pPr>
        <w:pStyle w:val="Heading3"/>
      </w:pPr>
      <w:bookmarkStart w:id="16" w:name="_Toc84447320"/>
      <w:r>
        <w:t>Buttons</w:t>
      </w:r>
      <w:bookmarkEnd w:id="16"/>
    </w:p>
    <w:p w14:paraId="00B79475" w14:textId="42EE8BF4" w:rsidR="009C1F70" w:rsidRDefault="00D3578C" w:rsidP="009C1F70">
      <w:r>
        <w:rPr>
          <w:noProof/>
        </w:rPr>
        <w:drawing>
          <wp:anchor distT="0" distB="0" distL="114300" distR="114300" simplePos="0" relativeHeight="251663872" behindDoc="0" locked="0" layoutInCell="1" allowOverlap="1" wp14:anchorId="5CA959A5" wp14:editId="6E3FCBA7">
            <wp:simplePos x="0" y="0"/>
            <wp:positionH relativeFrom="column">
              <wp:posOffset>5065395</wp:posOffset>
            </wp:positionH>
            <wp:positionV relativeFrom="paragraph">
              <wp:posOffset>26670</wp:posOffset>
            </wp:positionV>
            <wp:extent cx="962025" cy="4572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06258" w14:textId="709A1D50" w:rsidR="00FE2357" w:rsidRDefault="00FE2357" w:rsidP="00FE2357">
      <w:pPr>
        <w:pStyle w:val="ListParagraph"/>
        <w:numPr>
          <w:ilvl w:val="0"/>
          <w:numId w:val="27"/>
        </w:numPr>
        <w:ind w:left="426"/>
      </w:pPr>
      <w:r>
        <w:t>Delete Axis</w:t>
      </w:r>
      <w:r w:rsidR="009C1F70">
        <w:t xml:space="preserve"> – </w:t>
      </w:r>
      <w:r>
        <w:t>Delete the selected axis</w:t>
      </w:r>
    </w:p>
    <w:p w14:paraId="5829A2FB" w14:textId="5D6DC1F9" w:rsidR="009C1F70" w:rsidRDefault="009C1F70" w:rsidP="009C1F70">
      <w:pPr>
        <w:pStyle w:val="ListParagraph"/>
        <w:ind w:left="426"/>
      </w:pPr>
    </w:p>
    <w:p w14:paraId="5BB212A2" w14:textId="638EB944" w:rsidR="009C1F70" w:rsidRDefault="00D3578C" w:rsidP="00FE2357">
      <w:pPr>
        <w:pStyle w:val="ListParagraph"/>
        <w:numPr>
          <w:ilvl w:val="0"/>
          <w:numId w:val="27"/>
        </w:numPr>
        <w:ind w:left="42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537795CF" wp14:editId="2074C439">
                <wp:simplePos x="0" y="0"/>
                <wp:positionH relativeFrom="column">
                  <wp:posOffset>4282440</wp:posOffset>
                </wp:positionH>
                <wp:positionV relativeFrom="paragraph">
                  <wp:posOffset>35560</wp:posOffset>
                </wp:positionV>
                <wp:extent cx="2674620" cy="845820"/>
                <wp:effectExtent l="0" t="3810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4620" cy="845820"/>
                          <a:chOff x="0" y="0"/>
                          <a:chExt cx="2674620" cy="845820"/>
                        </a:xfrm>
                      </wpg:grpSpPr>
                      <wpg:grpSp>
                        <wpg:cNvPr id="121" name="Group 121"/>
                        <wpg:cNvGrpSpPr/>
                        <wpg:grpSpPr>
                          <a:xfrm>
                            <a:off x="853440" y="0"/>
                            <a:ext cx="1821180" cy="845820"/>
                            <a:chOff x="800100" y="0"/>
                            <a:chExt cx="1821180" cy="845820"/>
                          </a:xfrm>
                        </wpg:grpSpPr>
                        <wps:wsp>
                          <wps:cNvPr id="122" name="Rectangle 122"/>
                          <wps:cNvSpPr/>
                          <wps:spPr>
                            <a:xfrm>
                              <a:off x="1714500" y="381000"/>
                              <a:ext cx="906780" cy="2362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EE0A05" w14:textId="70D7994A" w:rsidR="009C1F70" w:rsidRPr="00DA212F" w:rsidRDefault="00D3578C" w:rsidP="009C1F70">
                                <w:pPr>
                                  <w:jc w:val="center"/>
                                  <w:rPr>
                                    <w:lang w:val="en-SG"/>
                                  </w:rPr>
                                </w:pPr>
                                <w:r>
                                  <w:rPr>
                                    <w:lang w:val="en-SG"/>
                                  </w:rPr>
                                  <w:t>Delete</w:t>
                                </w:r>
                                <w:r w:rsidR="009C1F70">
                                  <w:rPr>
                                    <w:lang w:val="en-SG"/>
                                  </w:rPr>
                                  <w:t xml:space="preserve"> Axis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Rectangle 123"/>
                          <wps:cNvSpPr/>
                          <wps:spPr>
                            <a:xfrm>
                              <a:off x="853440" y="457200"/>
                              <a:ext cx="906780" cy="3886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03312B" w14:textId="6968DF88" w:rsidR="009C1F70" w:rsidRPr="00DA212F" w:rsidRDefault="009C1F70" w:rsidP="009C1F70">
                                <w:pPr>
                                  <w:jc w:val="center"/>
                                  <w:rPr>
                                    <w:lang w:val="en-SG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Rectangle 124"/>
                          <wps:cNvSpPr/>
                          <wps:spPr>
                            <a:xfrm>
                              <a:off x="800100" y="457200"/>
                              <a:ext cx="906780" cy="2362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81FFCF" w14:textId="54A99CFB" w:rsidR="009C1F70" w:rsidRPr="00DA212F" w:rsidRDefault="00D3578C" w:rsidP="009C1F70">
                                <w:pPr>
                                  <w:jc w:val="center"/>
                                  <w:rPr>
                                    <w:lang w:val="en-SG"/>
                                  </w:rPr>
                                </w:pPr>
                                <w:r>
                                  <w:rPr>
                                    <w:lang w:val="en-SG"/>
                                  </w:rPr>
                                  <w:t>Add</w:t>
                                </w:r>
                                <w:r w:rsidR="009C1F70">
                                  <w:rPr>
                                    <w:lang w:val="en-SG"/>
                                  </w:rPr>
                                  <w:t xml:space="preserve"> Axis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Straight Arrow Connector 125"/>
                          <wps:cNvCnPr/>
                          <wps:spPr>
                            <a:xfrm flipH="1">
                              <a:off x="1249680" y="15240"/>
                              <a:ext cx="0" cy="432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" name="Straight Arrow Connector 126"/>
                          <wps:cNvCnPr/>
                          <wps:spPr>
                            <a:xfrm>
                              <a:off x="1630680" y="0"/>
                              <a:ext cx="403860" cy="36957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" name="Straight Arrow Connector 12"/>
                        <wps:cNvCnPr/>
                        <wps:spPr>
                          <a:xfrm flipH="1">
                            <a:off x="689610" y="15240"/>
                            <a:ext cx="300990" cy="3543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0" y="457200"/>
                            <a:ext cx="906780" cy="236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709944" w14:textId="37FD9A28" w:rsidR="00D3578C" w:rsidRPr="00DA212F" w:rsidRDefault="00D3578C" w:rsidP="00D3578C">
                              <w:pPr>
                                <w:jc w:val="center"/>
                                <w:rPr>
                                  <w:lang w:val="en-SG"/>
                                </w:rPr>
                              </w:pPr>
                              <w:r>
                                <w:rPr>
                                  <w:lang w:val="en-SG"/>
                                </w:rPr>
                                <w:t>Save Axis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795CF" id="Group 14" o:spid="_x0000_s1060" style="position:absolute;left:0;text-align:left;margin-left:337.2pt;margin-top:2.8pt;width:210.6pt;height:66.6pt;z-index:251664896" coordsize="26746,8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">
                <v:group id="Group 121" o:spid="_x0000_s1061" style="position:absolute;left:8534;width:18212;height:8458" coordorigin="8001" coordsize="18211,8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ect id="Rectangle 122" o:spid="_x0000_s1062" style="position:absolute;left:17145;top:3810;width:9067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" fillcolor="white [3201]" stroked="f" strokeweight="3pt">
                    <v:textbox inset="0,0,0,0">
                      <w:txbxContent>
                        <w:p w14:paraId="1AEE0A05" w14:textId="70D7994A" w:rsidR="009C1F70" w:rsidRPr="00DA212F" w:rsidRDefault="00D3578C" w:rsidP="009C1F70">
                          <w:pPr>
                            <w:jc w:val="center"/>
                            <w:rPr>
                              <w:lang w:val="en-SG"/>
                            </w:rPr>
                          </w:pPr>
                          <w:r>
                            <w:rPr>
                              <w:lang w:val="en-SG"/>
                            </w:rPr>
                            <w:t>Delete</w:t>
                          </w:r>
                          <w:r w:rsidR="009C1F70">
                            <w:rPr>
                              <w:lang w:val="en-SG"/>
                            </w:rPr>
                            <w:t xml:space="preserve"> Axis</w:t>
                          </w:r>
                        </w:p>
                      </w:txbxContent>
                    </v:textbox>
                  </v:rect>
                  <v:rect id="Rectangle 123" o:spid="_x0000_s1063" style="position:absolute;left:8534;top:4572;width:9068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" fillcolor="white [3201]" stroked="f" strokeweight="3pt">
                    <v:textbox inset="0,0,0,0">
                      <w:txbxContent>
                        <w:p w14:paraId="3903312B" w14:textId="6968DF88" w:rsidR="009C1F70" w:rsidRPr="00DA212F" w:rsidRDefault="009C1F70" w:rsidP="009C1F70">
                          <w:pPr>
                            <w:jc w:val="center"/>
                            <w:rPr>
                              <w:lang w:val="en-SG"/>
                            </w:rPr>
                          </w:pPr>
                        </w:p>
                      </w:txbxContent>
                    </v:textbox>
                  </v:rect>
                  <v:rect id="Rectangle 124" o:spid="_x0000_s1064" style="position:absolute;left:8001;top:4572;width:9067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" fillcolor="white [3201]" stroked="f" strokeweight="3pt">
                    <v:textbox inset="0,0,0,0">
                      <w:txbxContent>
                        <w:p w14:paraId="4A81FFCF" w14:textId="54A99CFB" w:rsidR="009C1F70" w:rsidRPr="00DA212F" w:rsidRDefault="00D3578C" w:rsidP="009C1F70">
                          <w:pPr>
                            <w:jc w:val="center"/>
                            <w:rPr>
                              <w:lang w:val="en-SG"/>
                            </w:rPr>
                          </w:pPr>
                          <w:r>
                            <w:rPr>
                              <w:lang w:val="en-SG"/>
                            </w:rPr>
                            <w:t>Add</w:t>
                          </w:r>
                          <w:r w:rsidR="009C1F70">
                            <w:rPr>
                              <w:lang w:val="en-SG"/>
                            </w:rPr>
                            <w:t xml:space="preserve"> Axis</w:t>
                          </w:r>
                        </w:p>
                      </w:txbxContent>
                    </v:textbox>
                  </v:rect>
                  <v:shape id="Straight Arrow Connector 125" o:spid="_x0000_s1065" type="#_x0000_t32" style="position:absolute;left:12496;top:152;width:0;height:43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" strokecolor="#72a376 [3204]" strokeweight="3pt">
                    <v:stroke endarrow="block"/>
                    <v:shadow on="t" color="black" opacity="28270f" origin=",.5" offset="0,3pt"/>
                  </v:shape>
                  <v:shape id="Straight Arrow Connector 126" o:spid="_x0000_s1066" type="#_x0000_t32" style="position:absolute;left:16306;width:4039;height:36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" strokecolor="#72a376 [3204]" strokeweight="3pt">
                    <v:stroke endarrow="block"/>
                    <v:shadow on="t" color="black" opacity="28270f" origin=",.5" offset="0,3pt"/>
                  </v:shape>
                </v:group>
                <v:shape id="Straight Arrow Connector 12" o:spid="_x0000_s1067" type="#_x0000_t32" style="position:absolute;left:6896;top:152;width:3010;height:35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" strokecolor="#72a376 [3204]" strokeweight="3pt">
                  <v:stroke endarrow="block"/>
                  <v:shadow on="t" color="black" opacity="28270f" origin=",.5" offset="0,3pt"/>
                </v:shape>
                <v:rect id="Rectangle 13" o:spid="_x0000_s1068" style="position:absolute;top:4572;width:9067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" fillcolor="white [3201]" stroked="f" strokeweight="3pt">
                  <v:textbox inset="0,0,0,0">
                    <w:txbxContent>
                      <w:p w14:paraId="01709944" w14:textId="37FD9A28" w:rsidR="00D3578C" w:rsidRPr="00DA212F" w:rsidRDefault="00D3578C" w:rsidP="00D3578C">
                        <w:pPr>
                          <w:jc w:val="center"/>
                          <w:rPr>
                            <w:lang w:val="en-SG"/>
                          </w:rPr>
                        </w:pPr>
                        <w:r>
                          <w:rPr>
                            <w:lang w:val="en-SG"/>
                          </w:rPr>
                          <w:t>Save Axis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FE2357">
        <w:t>Add Axis</w:t>
      </w:r>
      <w:r w:rsidR="009C1F70">
        <w:t xml:space="preserve"> – </w:t>
      </w:r>
      <w:r w:rsidR="00FE2357">
        <w:t>Add new axis to the project</w:t>
      </w:r>
      <w:r>
        <w:t xml:space="preserve">. This is one of the new </w:t>
      </w:r>
      <w:proofErr w:type="gramStart"/>
      <w:r>
        <w:t>feature</w:t>
      </w:r>
      <w:proofErr w:type="gramEnd"/>
      <w:r>
        <w:t xml:space="preserve">, which </w:t>
      </w:r>
      <w:proofErr w:type="spellStart"/>
      <w:r>
        <w:t>onc</w:t>
      </w:r>
      <w:proofErr w:type="spellEnd"/>
      <w:r>
        <w:t xml:space="preserve"> file can hold multiples </w:t>
      </w:r>
      <w:proofErr w:type="spellStart"/>
      <w:r>
        <w:t>axises</w:t>
      </w:r>
      <w:proofErr w:type="spellEnd"/>
      <w:r>
        <w:t>.</w:t>
      </w:r>
    </w:p>
    <w:p w14:paraId="17874E43" w14:textId="1FA5B269" w:rsidR="00D43BAE" w:rsidRDefault="00D43BAE" w:rsidP="00D43BAE">
      <w:pPr>
        <w:pStyle w:val="ListParagraph"/>
      </w:pPr>
    </w:p>
    <w:p w14:paraId="30DE96A0" w14:textId="2528360A" w:rsidR="00D43BAE" w:rsidRDefault="00D3578C" w:rsidP="00D3578C">
      <w:pPr>
        <w:pStyle w:val="ListParagraph"/>
        <w:numPr>
          <w:ilvl w:val="0"/>
          <w:numId w:val="27"/>
        </w:numPr>
        <w:ind w:left="426"/>
      </w:pPr>
      <w:r>
        <w:t>Save Axis</w:t>
      </w:r>
      <w:r w:rsidR="00D43BAE">
        <w:t xml:space="preserve"> – </w:t>
      </w:r>
      <w:r>
        <w:t xml:space="preserve">Will save the axis </w:t>
      </w:r>
      <w:r w:rsidR="00BF33FD">
        <w:t xml:space="preserve">and </w:t>
      </w:r>
      <w:proofErr w:type="spellStart"/>
      <w:r w:rsidR="00BF33FD">
        <w:t>wil</w:t>
      </w:r>
      <w:proofErr w:type="spellEnd"/>
      <w:r w:rsidR="00BF33FD">
        <w:t xml:space="preserve"> be display the save axis lists</w:t>
      </w:r>
    </w:p>
    <w:p w14:paraId="32BA3FA5" w14:textId="199811D0" w:rsidR="00BF33FD" w:rsidRDefault="00C950D0" w:rsidP="00BF33F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C5B146F" wp14:editId="3A98909B">
                <wp:simplePos x="0" y="0"/>
                <wp:positionH relativeFrom="column">
                  <wp:posOffset>872490</wp:posOffset>
                </wp:positionH>
                <wp:positionV relativeFrom="paragraph">
                  <wp:posOffset>29211</wp:posOffset>
                </wp:positionV>
                <wp:extent cx="426720" cy="1729740"/>
                <wp:effectExtent l="15240" t="3810" r="45720" b="45720"/>
                <wp:wrapNone/>
                <wp:docPr id="32" name="Righ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6720" cy="1729740"/>
                        </a:xfrm>
                        <a:prstGeom prst="rightBrac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E2254" id="Right Brace 32" o:spid="_x0000_s1026" type="#_x0000_t88" style="position:absolute;margin-left:68.7pt;margin-top:2.3pt;width:33.6pt;height:136.2pt;rotation: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" adj="444" strokecolor="#57855b [2564]" strokeweight="4.5pt"/>
            </w:pict>
          </mc:Fallback>
        </mc:AlternateContent>
      </w:r>
    </w:p>
    <w:p w14:paraId="12ADDB14" w14:textId="3FA6C638" w:rsidR="00BF33FD" w:rsidRDefault="00C950D0" w:rsidP="00BF33FD"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6CC09C" wp14:editId="09F0523E">
                <wp:simplePos x="0" y="0"/>
                <wp:positionH relativeFrom="column">
                  <wp:posOffset>3901440</wp:posOffset>
                </wp:positionH>
                <wp:positionV relativeFrom="paragraph">
                  <wp:posOffset>587375</wp:posOffset>
                </wp:positionV>
                <wp:extent cx="0" cy="432000"/>
                <wp:effectExtent l="0" t="0" r="0" b="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3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930DE" id="Straight Arrow Connector 34" o:spid="_x0000_s1026" type="#_x0000_t32" style="position:absolute;margin-left:307.2pt;margin-top:46.25pt;width:0;height:34pt;flip:x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" strokecolor="#72a376 [3204]" strokeweight="3pt">
                <v:stroke endarrow="block"/>
                <v:shadow on="t" color="black" opacity="28270f" origin=",.5" offset="0,3p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6B592E" wp14:editId="638FD662">
            <wp:extent cx="5981700" cy="866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BE45" w14:textId="228D79C4" w:rsidR="00C97F2B" w:rsidRDefault="00C950D0" w:rsidP="009C1F70"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D85DE04" wp14:editId="202060D8">
                <wp:simplePos x="0" y="0"/>
                <wp:positionH relativeFrom="column">
                  <wp:posOffset>632460</wp:posOffset>
                </wp:positionH>
                <wp:positionV relativeFrom="paragraph">
                  <wp:posOffset>144780</wp:posOffset>
                </wp:positionV>
                <wp:extent cx="906780" cy="23622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362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44552" w14:textId="60A23E5E" w:rsidR="00C950D0" w:rsidRPr="00DA212F" w:rsidRDefault="00C950D0" w:rsidP="00C950D0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 xml:space="preserve">Saved </w:t>
                            </w:r>
                            <w:proofErr w:type="spellStart"/>
                            <w:r>
                              <w:rPr>
                                <w:lang w:val="en-SG"/>
                              </w:rPr>
                              <w:t>Axises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5DE04" id="Rectangle 33" o:spid="_x0000_s1069" style="position:absolute;margin-left:49.8pt;margin-top:11.4pt;width:71.4pt;height:18.6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" fillcolor="white [3201]" stroked="f" strokeweight="3pt">
                <v:textbox inset="0,0,0,0">
                  <w:txbxContent>
                    <w:p w14:paraId="67944552" w14:textId="60A23E5E" w:rsidR="00C950D0" w:rsidRPr="00DA212F" w:rsidRDefault="00C950D0" w:rsidP="00C950D0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 xml:space="preserve">Saved </w:t>
                      </w:r>
                      <w:proofErr w:type="spellStart"/>
                      <w:r>
                        <w:rPr>
                          <w:lang w:val="en-SG"/>
                        </w:rPr>
                        <w:t>Axises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0D6989C" w14:textId="28850655" w:rsidR="00C97F2B" w:rsidRDefault="008D77C2" w:rsidP="009C1F7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D01184F" wp14:editId="152FFFE2">
                <wp:simplePos x="0" y="0"/>
                <wp:positionH relativeFrom="column">
                  <wp:posOffset>2979420</wp:posOffset>
                </wp:positionH>
                <wp:positionV relativeFrom="paragraph">
                  <wp:posOffset>13970</wp:posOffset>
                </wp:positionV>
                <wp:extent cx="1828800" cy="243840"/>
                <wp:effectExtent l="0" t="0" r="0" b="381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43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0D57C0" w14:textId="6897870A" w:rsidR="00C950D0" w:rsidRPr="00DA212F" w:rsidRDefault="00C950D0" w:rsidP="00C950D0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Selected/Current 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1184F" id="Rectangle 35" o:spid="_x0000_s1070" style="position:absolute;margin-left:234.6pt;margin-top:1.1pt;width:2in;height:19.2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" fillcolor="white [3201]" stroked="f" strokeweight="3pt">
                <v:textbox inset="0,0,0,0">
                  <w:txbxContent>
                    <w:p w14:paraId="7D0D57C0" w14:textId="6897870A" w:rsidR="00C950D0" w:rsidRPr="00DA212F" w:rsidRDefault="00C950D0" w:rsidP="00C950D0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Selected/Current Axis</w:t>
                      </w:r>
                    </w:p>
                  </w:txbxContent>
                </v:textbox>
              </v:rect>
            </w:pict>
          </mc:Fallback>
        </mc:AlternateContent>
      </w:r>
    </w:p>
    <w:p w14:paraId="48E26328" w14:textId="7557FC5F" w:rsidR="00C97F2B" w:rsidRDefault="00C97F2B" w:rsidP="009C1F70"/>
    <w:p w14:paraId="79FF1CF8" w14:textId="1E31F280" w:rsidR="007578E8" w:rsidRDefault="007578E8">
      <w:pPr>
        <w:spacing w:after="200" w:line="276" w:lineRule="auto"/>
      </w:pPr>
      <w:r>
        <w:br w:type="page"/>
      </w:r>
    </w:p>
    <w:p w14:paraId="0FF14BA7" w14:textId="5893F252" w:rsidR="00C97F2B" w:rsidRDefault="00C97F2B" w:rsidP="00C97F2B">
      <w:pPr>
        <w:pStyle w:val="Heading2"/>
      </w:pPr>
      <w:bookmarkStart w:id="17" w:name="_Toc84447321"/>
      <w:r>
        <w:lastRenderedPageBreak/>
        <w:t>3.</w:t>
      </w:r>
      <w:r w:rsidR="00D43BAE">
        <w:t>Profile Grid</w:t>
      </w:r>
      <w:bookmarkEnd w:id="17"/>
    </w:p>
    <w:p w14:paraId="1CE2DB31" w14:textId="526CE57B" w:rsidR="00D43BAE" w:rsidRDefault="00D43BAE" w:rsidP="00D43BAE">
      <w:r>
        <w:t xml:space="preserve">Profile grid holds all the profiles under selected axis. </w:t>
      </w:r>
    </w:p>
    <w:p w14:paraId="7C9FB179" w14:textId="36AC7EB2" w:rsidR="007578E8" w:rsidRDefault="007578E8" w:rsidP="00D43BAE">
      <w:r>
        <w:rPr>
          <w:noProof/>
        </w:rPr>
        <w:drawing>
          <wp:anchor distT="0" distB="0" distL="114300" distR="114300" simplePos="0" relativeHeight="251666944" behindDoc="1" locked="0" layoutInCell="1" allowOverlap="1" wp14:anchorId="59AD2250" wp14:editId="6D784A87">
            <wp:simplePos x="0" y="0"/>
            <wp:positionH relativeFrom="column">
              <wp:posOffset>2651760</wp:posOffset>
            </wp:positionH>
            <wp:positionV relativeFrom="paragraph">
              <wp:posOffset>121920</wp:posOffset>
            </wp:positionV>
            <wp:extent cx="1733550" cy="1541145"/>
            <wp:effectExtent l="0" t="0" r="0" b="1905"/>
            <wp:wrapTight wrapText="bothSides">
              <wp:wrapPolygon edited="0">
                <wp:start x="0" y="0"/>
                <wp:lineTo x="0" y="21360"/>
                <wp:lineTo x="21363" y="21360"/>
                <wp:lineTo x="2136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17B3E" w14:textId="5461F67F" w:rsidR="00D43BAE" w:rsidRDefault="007578E8" w:rsidP="00D43BAE">
      <w:r>
        <w:rPr>
          <w:noProof/>
        </w:rPr>
        <w:drawing>
          <wp:anchor distT="0" distB="0" distL="114300" distR="114300" simplePos="0" relativeHeight="251665920" behindDoc="1" locked="0" layoutInCell="1" allowOverlap="1" wp14:anchorId="6AAA22DD" wp14:editId="3AD01D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00325" cy="1476375"/>
            <wp:effectExtent l="0" t="0" r="9525" b="9525"/>
            <wp:wrapTight wrapText="bothSides">
              <wp:wrapPolygon edited="0">
                <wp:start x="0" y="0"/>
                <wp:lineTo x="0" y="21461"/>
                <wp:lineTo x="21521" y="21461"/>
                <wp:lineTo x="2152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5AA3A" w14:textId="63FA3F1D" w:rsidR="007578E8" w:rsidRDefault="007578E8" w:rsidP="00D43BAE"/>
    <w:p w14:paraId="4E517D40" w14:textId="77777777" w:rsidR="007578E8" w:rsidRDefault="007578E8" w:rsidP="00D43BAE">
      <w:pPr>
        <w:pStyle w:val="Heading3"/>
      </w:pPr>
    </w:p>
    <w:p w14:paraId="32931FDE" w14:textId="77777777" w:rsidR="007578E8" w:rsidRDefault="007578E8" w:rsidP="00D43BAE">
      <w:pPr>
        <w:pStyle w:val="Heading3"/>
      </w:pPr>
    </w:p>
    <w:p w14:paraId="45F77E63" w14:textId="77777777" w:rsidR="007578E8" w:rsidRDefault="007578E8" w:rsidP="00D43BAE">
      <w:pPr>
        <w:pStyle w:val="Heading3"/>
      </w:pPr>
    </w:p>
    <w:p w14:paraId="38B49B35" w14:textId="77777777" w:rsidR="007578E8" w:rsidRDefault="007578E8" w:rsidP="00D43BAE">
      <w:pPr>
        <w:pStyle w:val="Heading3"/>
      </w:pPr>
    </w:p>
    <w:p w14:paraId="602B77B2" w14:textId="63E8CCE4" w:rsidR="00D43BAE" w:rsidRDefault="00D43BAE" w:rsidP="00D43BAE">
      <w:pPr>
        <w:pStyle w:val="Heading3"/>
      </w:pPr>
      <w:bookmarkStart w:id="18" w:name="_Toc84447322"/>
      <w:r>
        <w:t>Buttons</w:t>
      </w:r>
      <w:bookmarkEnd w:id="18"/>
    </w:p>
    <w:p w14:paraId="73525290" w14:textId="750934EF" w:rsidR="00705753" w:rsidRPr="00705753" w:rsidRDefault="00705753" w:rsidP="00705753">
      <w:r>
        <w:rPr>
          <w:noProof/>
        </w:rPr>
        <w:drawing>
          <wp:anchor distT="0" distB="0" distL="114300" distR="114300" simplePos="0" relativeHeight="251667968" behindDoc="1" locked="0" layoutInCell="1" allowOverlap="1" wp14:anchorId="3E5CC71C" wp14:editId="5D0A4B1D">
            <wp:simplePos x="0" y="0"/>
            <wp:positionH relativeFrom="column">
              <wp:posOffset>0</wp:posOffset>
            </wp:positionH>
            <wp:positionV relativeFrom="paragraph">
              <wp:posOffset>156845</wp:posOffset>
            </wp:positionV>
            <wp:extent cx="167640" cy="267970"/>
            <wp:effectExtent l="0" t="0" r="0" b="0"/>
            <wp:wrapTight wrapText="bothSides">
              <wp:wrapPolygon edited="0">
                <wp:start x="0" y="0"/>
                <wp:lineTo x="0" y="19962"/>
                <wp:lineTo x="19636" y="19962"/>
                <wp:lineTo x="1963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DE351" w14:textId="7D996651" w:rsidR="00705753" w:rsidRDefault="00705753" w:rsidP="00705753">
      <w:r>
        <w:t xml:space="preserve">: Add profile </w:t>
      </w:r>
      <w:proofErr w:type="gramStart"/>
      <w:r>
        <w:t>-  User</w:t>
      </w:r>
      <w:proofErr w:type="gramEnd"/>
      <w:r>
        <w:t xml:space="preserve"> can add new profile to the profile collection. User can add new </w:t>
      </w:r>
      <w:proofErr w:type="spellStart"/>
      <w:r>
        <w:t>prfiles</w:t>
      </w:r>
      <w:proofErr w:type="spellEnd"/>
      <w:r>
        <w:t xml:space="preserve"> without saving previous profiles. </w:t>
      </w:r>
    </w:p>
    <w:p w14:paraId="26B079CE" w14:textId="1248BCF0" w:rsidR="00705753" w:rsidRDefault="00705753" w:rsidP="00705753">
      <w:pPr>
        <w:pStyle w:val="ListParagraph"/>
      </w:pPr>
    </w:p>
    <w:p w14:paraId="0B84F338" w14:textId="77777777" w:rsidR="00705753" w:rsidRDefault="00705753" w:rsidP="00705753">
      <w:pPr>
        <w:pStyle w:val="ListParagraph"/>
      </w:pPr>
    </w:p>
    <w:p w14:paraId="771304C8" w14:textId="2CBB5B4D" w:rsidR="00D43BAE" w:rsidRDefault="00705753" w:rsidP="00705753">
      <w:r>
        <w:rPr>
          <w:noProof/>
        </w:rPr>
        <w:drawing>
          <wp:anchor distT="0" distB="0" distL="114300" distR="114300" simplePos="0" relativeHeight="251668992" behindDoc="1" locked="0" layoutInCell="1" allowOverlap="1" wp14:anchorId="34552875" wp14:editId="6EF08DC5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50842" cy="220980"/>
            <wp:effectExtent l="0" t="0" r="0" b="7620"/>
            <wp:wrapTight wrapText="bothSides">
              <wp:wrapPolygon edited="0">
                <wp:start x="0" y="0"/>
                <wp:lineTo x="0" y="20483"/>
                <wp:lineTo x="19686" y="20483"/>
                <wp:lineTo x="1968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2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: </w:t>
      </w:r>
      <w:r w:rsidR="00D43BAE">
        <w:t xml:space="preserve">Generate Graph – This is </w:t>
      </w:r>
      <w:proofErr w:type="spellStart"/>
      <w:r w:rsidR="00D43BAE">
        <w:t>buton</w:t>
      </w:r>
      <w:proofErr w:type="spellEnd"/>
      <w:r w:rsidR="00D43BAE">
        <w:t xml:space="preserve"> that can generate on the selected scope.</w:t>
      </w:r>
    </w:p>
    <w:p w14:paraId="7302394D" w14:textId="26CEAD87" w:rsidR="00C97F2B" w:rsidRDefault="00D43BAE" w:rsidP="00D43BAE">
      <w:pPr>
        <w:pStyle w:val="ListParagraph"/>
      </w:pPr>
      <w:r>
        <w:t xml:space="preserve">If the button profile </w:t>
      </w:r>
      <w:proofErr w:type="gramStart"/>
      <w:r>
        <w:t>record</w:t>
      </w:r>
      <w:proofErr w:type="gramEnd"/>
      <w:r>
        <w:t xml:space="preserve"> then it will generate the graph for the relevant</w:t>
      </w:r>
    </w:p>
    <w:p w14:paraId="0E8B28A8" w14:textId="39B295FE" w:rsidR="00D43BAE" w:rsidRDefault="00D43BAE" w:rsidP="00D43BAE">
      <w:pPr>
        <w:pStyle w:val="ListParagraph"/>
      </w:pPr>
      <w:r>
        <w:t xml:space="preserve">Profile and if the button in the column </w:t>
      </w:r>
      <w:proofErr w:type="spellStart"/>
      <w:r>
        <w:t>headeer</w:t>
      </w:r>
      <w:proofErr w:type="spellEnd"/>
      <w:r>
        <w:t xml:space="preserve"> </w:t>
      </w:r>
      <w:proofErr w:type="spellStart"/>
      <w:r>
        <w:t>oit</w:t>
      </w:r>
      <w:proofErr w:type="spellEnd"/>
      <w:r>
        <w:t xml:space="preserve"> will generate the chart </w:t>
      </w:r>
    </w:p>
    <w:p w14:paraId="0C9A1B55" w14:textId="7423A1B3" w:rsidR="00D43BAE" w:rsidRDefault="00D43BAE" w:rsidP="00D43BAE">
      <w:pPr>
        <w:pStyle w:val="ListParagraph"/>
      </w:pPr>
      <w:r>
        <w:t>For all the profiles in the grid</w:t>
      </w:r>
      <w:r w:rsidR="00705753">
        <w:t>.</w:t>
      </w:r>
      <w:r>
        <w:t xml:space="preserve"> </w:t>
      </w:r>
    </w:p>
    <w:p w14:paraId="248B79FE" w14:textId="4EB2FCA6" w:rsidR="00D43BAE" w:rsidRDefault="00512A5C" w:rsidP="00D43BAE">
      <w:pPr>
        <w:pStyle w:val="ListParagraph"/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12DD3E48" wp14:editId="1D7BB089">
            <wp:simplePos x="0" y="0"/>
            <wp:positionH relativeFrom="column">
              <wp:posOffset>50800</wp:posOffset>
            </wp:positionH>
            <wp:positionV relativeFrom="paragraph">
              <wp:posOffset>101600</wp:posOffset>
            </wp:positionV>
            <wp:extent cx="200025" cy="257175"/>
            <wp:effectExtent l="0" t="0" r="9525" b="9525"/>
            <wp:wrapTight wrapText="bothSides">
              <wp:wrapPolygon edited="0">
                <wp:start x="0" y="0"/>
                <wp:lineTo x="0" y="20800"/>
                <wp:lineTo x="20571" y="20800"/>
                <wp:lineTo x="2057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3C04A" w14:textId="564C7861" w:rsidR="00D43BAE" w:rsidRDefault="00705753" w:rsidP="00705753">
      <w:r>
        <w:t xml:space="preserve"> : </w:t>
      </w:r>
      <w:r w:rsidR="00D43BAE">
        <w:t xml:space="preserve">Delete </w:t>
      </w:r>
      <w:proofErr w:type="spellStart"/>
      <w:r w:rsidR="00D43BAE">
        <w:t>Profie</w:t>
      </w:r>
      <w:proofErr w:type="spellEnd"/>
      <w:r w:rsidR="00D43BAE">
        <w:t xml:space="preserve"> – As name suggested can delete the selected profile/s</w:t>
      </w:r>
    </w:p>
    <w:p w14:paraId="29EA41D4" w14:textId="77777777" w:rsidR="00D43BAE" w:rsidRDefault="00D43BAE" w:rsidP="00D43BAE"/>
    <w:p w14:paraId="4B536BCC" w14:textId="77777777" w:rsidR="008352E9" w:rsidRDefault="008352E9" w:rsidP="008352E9">
      <w:pPr>
        <w:pStyle w:val="Heading3"/>
        <w:rPr>
          <w:rStyle w:val="IntenseEmphasis"/>
          <w:b/>
          <w:bCs w:val="0"/>
        </w:rPr>
      </w:pPr>
      <w:bookmarkStart w:id="19" w:name="_Toc84447323"/>
      <w:r w:rsidRPr="008352E9">
        <w:rPr>
          <w:rFonts w:ascii="Verdana" w:hAnsi="Verdana"/>
        </w:rPr>
        <w:t>Functions</w:t>
      </w:r>
      <w:r>
        <w:t xml:space="preserve"> </w:t>
      </w:r>
      <w:r>
        <w:br/>
      </w:r>
      <w:proofErr w:type="spellStart"/>
      <w:r w:rsidRPr="008352E9">
        <w:rPr>
          <w:rStyle w:val="IntenseEmphasis"/>
          <w:b/>
          <w:bCs w:val="0"/>
        </w:rPr>
        <w:t>Mutli</w:t>
      </w:r>
      <w:proofErr w:type="spellEnd"/>
      <w:r>
        <w:rPr>
          <w:rStyle w:val="IntenseEmphasis"/>
          <w:b/>
          <w:bCs w:val="0"/>
        </w:rPr>
        <w:t xml:space="preserve"> record Selection</w:t>
      </w:r>
      <w:bookmarkEnd w:id="19"/>
    </w:p>
    <w:p w14:paraId="636A7CFE" w14:textId="1C2DA8C2" w:rsidR="008352E9" w:rsidRDefault="008352E9" w:rsidP="008352E9">
      <w:r>
        <w:t xml:space="preserve">In the Profile grid press </w:t>
      </w:r>
      <w:r w:rsidRPr="00621272">
        <w:rPr>
          <w:b/>
          <w:bCs/>
        </w:rPr>
        <w:t xml:space="preserve">ctrl + click </w:t>
      </w:r>
      <w:r w:rsidRPr="00621272">
        <w:t>on</w:t>
      </w:r>
      <w:r>
        <w:t xml:space="preserve"> the records will allow the user to select multiple records </w:t>
      </w:r>
    </w:p>
    <w:p w14:paraId="1EAFEDA6" w14:textId="77777777" w:rsidR="00621272" w:rsidRDefault="00621272" w:rsidP="008352E9"/>
    <w:p w14:paraId="085AB381" w14:textId="451E309C" w:rsidR="008352E9" w:rsidRDefault="00621272" w:rsidP="008352E9">
      <w:r w:rsidRPr="00621272">
        <w:rPr>
          <w:rStyle w:val="SubtleEmphasis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7CA73C8" wp14:editId="2D3035E3">
                <wp:simplePos x="0" y="0"/>
                <wp:positionH relativeFrom="column">
                  <wp:posOffset>6050280</wp:posOffset>
                </wp:positionH>
                <wp:positionV relativeFrom="paragraph">
                  <wp:posOffset>245110</wp:posOffset>
                </wp:positionV>
                <wp:extent cx="457200" cy="902970"/>
                <wp:effectExtent l="76200" t="38100" r="38100" b="1066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902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2E9EF" id="Straight Arrow Connector 25" o:spid="_x0000_s1026" type="#_x0000_t32" style="position:absolute;margin-left:476.4pt;margin-top:19.3pt;width:36pt;height:71.1pt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" strokecolor="#72a376 [3204]" strokeweight="3pt">
                <v:stroke endarrow="block"/>
                <v:shadow on="t" color="black" opacity="28270f" origin=",.5" offset="0,3pt"/>
              </v:shape>
            </w:pict>
          </mc:Fallback>
        </mc:AlternateContent>
      </w:r>
      <w:r w:rsidRPr="00621272">
        <w:rPr>
          <w:rStyle w:val="SubtleReference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624341E" wp14:editId="2D900F32">
                <wp:simplePos x="0" y="0"/>
                <wp:positionH relativeFrom="column">
                  <wp:posOffset>160020</wp:posOffset>
                </wp:positionH>
                <wp:positionV relativeFrom="paragraph">
                  <wp:posOffset>241300</wp:posOffset>
                </wp:positionV>
                <wp:extent cx="243840" cy="944880"/>
                <wp:effectExtent l="76200" t="19050" r="99060" b="1028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944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95DA8" id="Straight Arrow Connector 23" o:spid="_x0000_s1026" type="#_x0000_t32" style="position:absolute;margin-left:12.6pt;margin-top:19pt;width:19.2pt;height:74.4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" strokecolor="#72a376 [3204]" strokeweight="3pt">
                <v:stroke endarrow="block"/>
                <v:shadow on="t" color="black" opacity="28270f" origin=",.5" offset="0,3pt"/>
              </v:shape>
            </w:pict>
          </mc:Fallback>
        </mc:AlternateContent>
      </w:r>
      <w:r w:rsidR="008352E9">
        <w:rPr>
          <w:noProof/>
        </w:rPr>
        <w:drawing>
          <wp:inline distT="0" distB="0" distL="0" distR="0" wp14:anchorId="591D68CC" wp14:editId="0AA3C0D1">
            <wp:extent cx="6645910" cy="7893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CBF1" w14:textId="199A3EDC" w:rsidR="008352E9" w:rsidRDefault="008352E9" w:rsidP="008352E9">
      <w:pPr>
        <w:rPr>
          <w:rStyle w:val="SubtleReference"/>
        </w:rPr>
      </w:pPr>
    </w:p>
    <w:p w14:paraId="2374EA68" w14:textId="5B3713CD" w:rsidR="00621272" w:rsidRDefault="00621272" w:rsidP="008352E9">
      <w:pPr>
        <w:rPr>
          <w:rStyle w:val="SubtleReference"/>
        </w:rPr>
      </w:pPr>
    </w:p>
    <w:p w14:paraId="233E412E" w14:textId="773E0C94" w:rsidR="00621272" w:rsidRDefault="00621272" w:rsidP="008352E9">
      <w:pPr>
        <w:rPr>
          <w:rStyle w:val="SubtleReference"/>
        </w:rPr>
      </w:pPr>
      <w:r w:rsidRPr="00621272">
        <w:rPr>
          <w:rStyle w:val="SubtleReference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D316681" wp14:editId="4728C8A0">
                <wp:simplePos x="0" y="0"/>
                <wp:positionH relativeFrom="column">
                  <wp:posOffset>-15240</wp:posOffset>
                </wp:positionH>
                <wp:positionV relativeFrom="paragraph">
                  <wp:posOffset>56515</wp:posOffset>
                </wp:positionV>
                <wp:extent cx="1402080" cy="167640"/>
                <wp:effectExtent l="0" t="0" r="7620" b="381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167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FFB2E" w14:textId="42ACED80" w:rsidR="00621272" w:rsidRPr="00DA212F" w:rsidRDefault="00621272" w:rsidP="00621272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Bulk Delete 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16681" id="Rectangle 24" o:spid="_x0000_s1071" style="position:absolute;margin-left:-1.2pt;margin-top:4.45pt;width:110.4pt;height:1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" fillcolor="white [3201]" stroked="f" strokeweight="3pt">
                <v:textbox inset="0,0,0,0">
                  <w:txbxContent>
                    <w:p w14:paraId="261FFB2E" w14:textId="42ACED80" w:rsidR="00621272" w:rsidRPr="00DA212F" w:rsidRDefault="00621272" w:rsidP="00621272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Bulk Delete Buttons</w:t>
                      </w:r>
                    </w:p>
                  </w:txbxContent>
                </v:textbox>
              </v:rect>
            </w:pict>
          </mc:Fallback>
        </mc:AlternateContent>
      </w:r>
      <w:r w:rsidRPr="00621272">
        <w:rPr>
          <w:rStyle w:val="SubtleEmphasis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46BF7C" wp14:editId="02A56C88">
                <wp:simplePos x="0" y="0"/>
                <wp:positionH relativeFrom="column">
                  <wp:posOffset>5280660</wp:posOffset>
                </wp:positionH>
                <wp:positionV relativeFrom="paragraph">
                  <wp:posOffset>10795</wp:posOffset>
                </wp:positionV>
                <wp:extent cx="1226820" cy="23622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362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D464E" w14:textId="0BC0FD4D" w:rsidR="00621272" w:rsidRPr="00DA212F" w:rsidRDefault="00621272" w:rsidP="00621272">
                            <w:pPr>
                              <w:jc w:val="center"/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Bulk Edit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46BF7C" id="Rectangle 26" o:spid="_x0000_s1072" style="position:absolute;margin-left:415.8pt;margin-top:.85pt;width:96.6pt;height:18.6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" fillcolor="white [3201]" stroked="f" strokeweight="3pt">
                <v:textbox inset="0,0,0,0">
                  <w:txbxContent>
                    <w:p w14:paraId="458D464E" w14:textId="0BC0FD4D" w:rsidR="00621272" w:rsidRPr="00DA212F" w:rsidRDefault="00621272" w:rsidP="00621272">
                      <w:pPr>
                        <w:jc w:val="center"/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Bulk Edit Button</w:t>
                      </w:r>
                    </w:p>
                  </w:txbxContent>
                </v:textbox>
              </v:rect>
            </w:pict>
          </mc:Fallback>
        </mc:AlternateContent>
      </w:r>
    </w:p>
    <w:p w14:paraId="7FD3283A" w14:textId="2737A90D" w:rsidR="00621272" w:rsidRDefault="00621272" w:rsidP="008352E9">
      <w:pPr>
        <w:rPr>
          <w:rStyle w:val="SubtleReference"/>
        </w:rPr>
      </w:pPr>
    </w:p>
    <w:p w14:paraId="4503D36B" w14:textId="68746619" w:rsidR="00621272" w:rsidRDefault="00621272" w:rsidP="008352E9">
      <w:pPr>
        <w:rPr>
          <w:rStyle w:val="SubtleReference"/>
        </w:rPr>
      </w:pPr>
    </w:p>
    <w:p w14:paraId="4078E15D" w14:textId="77777777" w:rsidR="007F7141" w:rsidRDefault="007F7141">
      <w:pPr>
        <w:spacing w:after="200" w:line="276" w:lineRule="auto"/>
        <w:rPr>
          <w:rStyle w:val="SubtleReference"/>
        </w:rPr>
      </w:pPr>
      <w:r>
        <w:rPr>
          <w:rStyle w:val="SubtleReference"/>
        </w:rPr>
        <w:br w:type="page"/>
      </w:r>
    </w:p>
    <w:p w14:paraId="5509C29C" w14:textId="231A3BE7" w:rsidR="008352E9" w:rsidRDefault="008352E9" w:rsidP="008352E9">
      <w:pPr>
        <w:rPr>
          <w:rStyle w:val="SubtleReference"/>
        </w:rPr>
      </w:pPr>
      <w:r>
        <w:rPr>
          <w:rStyle w:val="SubtleReference"/>
        </w:rPr>
        <w:lastRenderedPageBreak/>
        <w:t xml:space="preserve">Bulk Delete button </w:t>
      </w:r>
    </w:p>
    <w:p w14:paraId="2B4369D5" w14:textId="0691671E" w:rsidR="00621272" w:rsidRDefault="008352E9" w:rsidP="007F7141">
      <w:r>
        <w:t xml:space="preserve">Bulk delete button will be enabled only when multi record selected and this </w:t>
      </w:r>
      <w:proofErr w:type="spellStart"/>
      <w:r>
        <w:t>butto</w:t>
      </w:r>
      <w:proofErr w:type="spellEnd"/>
      <w:r>
        <w:t xml:space="preserve"> will delete all the selected profiles.</w:t>
      </w:r>
    </w:p>
    <w:p w14:paraId="132DA6AB" w14:textId="595FAD82" w:rsidR="007F7141" w:rsidRDefault="007F7141" w:rsidP="007F7141"/>
    <w:p w14:paraId="469047B1" w14:textId="77777777" w:rsidR="007F7141" w:rsidRDefault="007F7141" w:rsidP="007F7141">
      <w:pPr>
        <w:rPr>
          <w:rStyle w:val="SubtleReference"/>
        </w:rPr>
      </w:pPr>
    </w:p>
    <w:p w14:paraId="67E0B4CA" w14:textId="63B17E34" w:rsidR="00621272" w:rsidRDefault="00621272" w:rsidP="00621272">
      <w:pPr>
        <w:rPr>
          <w:rStyle w:val="SubtleReference"/>
        </w:rPr>
      </w:pPr>
      <w:r>
        <w:rPr>
          <w:rStyle w:val="SubtleReference"/>
        </w:rPr>
        <w:t xml:space="preserve">Bulk Edit button </w:t>
      </w:r>
    </w:p>
    <w:p w14:paraId="4385321F" w14:textId="77777777" w:rsidR="00621272" w:rsidRDefault="00621272" w:rsidP="008352E9"/>
    <w:p w14:paraId="51C1693F" w14:textId="64437F75" w:rsidR="00621272" w:rsidRDefault="007F7141" w:rsidP="008352E9">
      <w:r>
        <w:rPr>
          <w:noProof/>
        </w:rPr>
        <w:drawing>
          <wp:inline distT="0" distB="0" distL="0" distR="0" wp14:anchorId="0C7D8B1E" wp14:editId="5C0F2745">
            <wp:extent cx="6010275" cy="328041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328"/>
                    <a:stretch/>
                  </pic:blipFill>
                  <pic:spPr bwMode="auto">
                    <a:xfrm>
                      <a:off x="0" y="0"/>
                      <a:ext cx="6010275" cy="328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63F69" w14:textId="77777777" w:rsidR="008352E9" w:rsidRDefault="008352E9" w:rsidP="008352E9"/>
    <w:p w14:paraId="60C51C55" w14:textId="6C793140" w:rsidR="007F7141" w:rsidRDefault="00621272" w:rsidP="008352E9">
      <w:r>
        <w:t xml:space="preserve">Bulk Edit button will allow users to enter common values for multiples selected </w:t>
      </w:r>
      <w:proofErr w:type="spellStart"/>
      <w:r>
        <w:t>records.</w:t>
      </w:r>
      <w:r w:rsidR="0055386D">
        <w:t>user</w:t>
      </w:r>
      <w:proofErr w:type="spellEnd"/>
      <w:r w:rsidR="0055386D">
        <w:t xml:space="preserve"> can enter the anu value and once press update, whatever the values entered in above screen will be copied to all the profile lines.</w:t>
      </w:r>
    </w:p>
    <w:p w14:paraId="00634968" w14:textId="77777777" w:rsidR="007F7141" w:rsidRDefault="007F7141">
      <w:pPr>
        <w:spacing w:after="200" w:line="276" w:lineRule="auto"/>
      </w:pPr>
      <w:r>
        <w:br w:type="page"/>
      </w:r>
    </w:p>
    <w:p w14:paraId="50F9305F" w14:textId="2A2E532B" w:rsidR="00D23CD1" w:rsidRDefault="00D23CD1" w:rsidP="00D23CD1">
      <w:pPr>
        <w:pStyle w:val="Heading2"/>
      </w:pPr>
      <w:bookmarkStart w:id="20" w:name="_Toc84447324"/>
      <w:r>
        <w:lastRenderedPageBreak/>
        <w:t>4.Final Profile</w:t>
      </w:r>
      <w:bookmarkEnd w:id="20"/>
      <w:r>
        <w:t xml:space="preserve"> </w:t>
      </w:r>
    </w:p>
    <w:p w14:paraId="3D983679" w14:textId="11EC328B" w:rsidR="00D43BAE" w:rsidRDefault="00D23CD1" w:rsidP="00D23CD1">
      <w:r>
        <w:t>Shows the final calculations required for motor selection.</w:t>
      </w:r>
    </w:p>
    <w:p w14:paraId="2D5BB352" w14:textId="31FB2CCD" w:rsidR="00D23CD1" w:rsidRDefault="00D23CD1" w:rsidP="00D23CD1"/>
    <w:p w14:paraId="0BF2906A" w14:textId="5511A62E" w:rsidR="00D23CD1" w:rsidRPr="00D23CD1" w:rsidRDefault="00D23CD1" w:rsidP="00D23CD1">
      <w:pPr>
        <w:rPr>
          <w:b/>
          <w:bCs/>
        </w:rPr>
      </w:pPr>
      <w:r w:rsidRPr="00D23CD1">
        <w:rPr>
          <w:b/>
          <w:bCs/>
        </w:rPr>
        <w:t>Note</w:t>
      </w:r>
      <w:r>
        <w:rPr>
          <w:b/>
          <w:bCs/>
        </w:rPr>
        <w:t xml:space="preserve"> – All the forces are calculated without considering </w:t>
      </w:r>
      <w:proofErr w:type="gramStart"/>
      <w:r>
        <w:rPr>
          <w:b/>
          <w:bCs/>
        </w:rPr>
        <w:t>the  Motor</w:t>
      </w:r>
      <w:proofErr w:type="gramEnd"/>
      <w:r>
        <w:rPr>
          <w:b/>
          <w:bCs/>
        </w:rPr>
        <w:t xml:space="preserve"> mass. </w:t>
      </w:r>
    </w:p>
    <w:p w14:paraId="75A52A82" w14:textId="5C5CA7D9" w:rsidR="00D23CD1" w:rsidRDefault="00D23CD1" w:rsidP="00D23CD1"/>
    <w:p w14:paraId="69A01BF4" w14:textId="3E5D3D9A" w:rsidR="00D23CD1" w:rsidRDefault="00D23CD1" w:rsidP="00D23CD1"/>
    <w:p w14:paraId="1B5C3D70" w14:textId="55C29224" w:rsidR="00D23CD1" w:rsidRDefault="00D23CD1" w:rsidP="00D23CD1">
      <w:pPr>
        <w:pStyle w:val="Heading2"/>
      </w:pPr>
      <w:bookmarkStart w:id="21" w:name="_Toc84447325"/>
      <w:r>
        <w:t>5.</w:t>
      </w:r>
      <w:bookmarkStart w:id="22" w:name="_Hlk68734311"/>
      <w:r w:rsidR="00B67446">
        <w:t>Recommended Motors</w:t>
      </w:r>
      <w:bookmarkEnd w:id="21"/>
    </w:p>
    <w:p w14:paraId="0B07C66F" w14:textId="69EFBA0B" w:rsidR="00D23CD1" w:rsidRDefault="00D23CD1" w:rsidP="00B36155">
      <w:r>
        <w:t xml:space="preserve">Shows the </w:t>
      </w:r>
      <w:proofErr w:type="spellStart"/>
      <w:r>
        <w:t>recommonended</w:t>
      </w:r>
      <w:proofErr w:type="spellEnd"/>
      <w:r>
        <w:t xml:space="preserve"> motors based on the calculations in final profile</w:t>
      </w:r>
      <w:r w:rsidR="00B36155">
        <w:t xml:space="preserve">, </w:t>
      </w:r>
      <w:r>
        <w:t>safet</w:t>
      </w:r>
      <w:r w:rsidR="00B36155">
        <w:t>y</w:t>
      </w:r>
      <w:r>
        <w:t xml:space="preserve"> margin </w:t>
      </w:r>
      <w:r w:rsidR="00B36155">
        <w:t xml:space="preserve">and </w:t>
      </w:r>
      <w:proofErr w:type="spellStart"/>
      <w:r w:rsidR="00B36155">
        <w:t>Dcbus</w:t>
      </w:r>
      <w:proofErr w:type="spellEnd"/>
      <w:r w:rsidR="00B36155">
        <w:t xml:space="preserve"> voltage</w:t>
      </w:r>
      <w:bookmarkEnd w:id="22"/>
    </w:p>
    <w:p w14:paraId="2CC13A39" w14:textId="77777777" w:rsidR="00B36155" w:rsidRDefault="00B36155" w:rsidP="00B36155"/>
    <w:p w14:paraId="1A110E3F" w14:textId="12B8F18F" w:rsidR="00D23CD1" w:rsidRDefault="00B36155" w:rsidP="00D23CD1">
      <w:r>
        <w:t xml:space="preserve">Grid </w:t>
      </w:r>
      <w:proofErr w:type="spellStart"/>
      <w:r>
        <w:t>exapllanation</w:t>
      </w:r>
      <w:proofErr w:type="spellEnd"/>
      <w:r>
        <w:t xml:space="preserve"> </w:t>
      </w:r>
    </w:p>
    <w:p w14:paraId="160BED67" w14:textId="4D6A860C" w:rsidR="00D43BAE" w:rsidRDefault="00D23CD1" w:rsidP="00B36155">
      <w:pPr>
        <w:pStyle w:val="ListParagraph"/>
        <w:numPr>
          <w:ilvl w:val="0"/>
          <w:numId w:val="29"/>
        </w:numPr>
      </w:pPr>
      <w:r>
        <w:t xml:space="preserve">Motor – Name of the Motor </w:t>
      </w:r>
    </w:p>
    <w:p w14:paraId="423C3AB0" w14:textId="418AF455" w:rsidR="00D23CD1" w:rsidRDefault="00D23CD1" w:rsidP="00B36155">
      <w:pPr>
        <w:pStyle w:val="ListParagraph"/>
        <w:numPr>
          <w:ilvl w:val="0"/>
          <w:numId w:val="29"/>
        </w:numPr>
      </w:pPr>
      <w:proofErr w:type="spellStart"/>
      <w:r>
        <w:t>Safet</w:t>
      </w:r>
      <w:proofErr w:type="spellEnd"/>
      <w:r>
        <w:t xml:space="preserve"> Margin – The Motor generated force as percentage from RMS and Peak force</w:t>
      </w:r>
    </w:p>
    <w:p w14:paraId="7A399AFF" w14:textId="37E61E88" w:rsidR="00516DCB" w:rsidRDefault="00516DCB" w:rsidP="00D23CD1"/>
    <w:p w14:paraId="5684B568" w14:textId="726DA9B3" w:rsidR="00B36155" w:rsidRDefault="00B36155" w:rsidP="00B36155">
      <w:pPr>
        <w:pStyle w:val="Heading2"/>
      </w:pPr>
      <w:bookmarkStart w:id="23" w:name="_Toc84447326"/>
      <w:r>
        <w:t xml:space="preserve">6.Selected motors </w:t>
      </w:r>
      <w:proofErr w:type="spellStart"/>
      <w:r>
        <w:t>Motors</w:t>
      </w:r>
      <w:bookmarkEnd w:id="23"/>
      <w:proofErr w:type="spellEnd"/>
    </w:p>
    <w:p w14:paraId="74142A11" w14:textId="3C89FE61" w:rsidR="00B36155" w:rsidRDefault="00B36155" w:rsidP="00B36155">
      <w:r>
        <w:t xml:space="preserve">Field will be </w:t>
      </w:r>
      <w:proofErr w:type="spellStart"/>
      <w:r>
        <w:t>desplayes</w:t>
      </w:r>
      <w:proofErr w:type="spellEnd"/>
      <w:r>
        <w:t xml:space="preserve"> as below </w:t>
      </w:r>
    </w:p>
    <w:p w14:paraId="14F0B585" w14:textId="71706077" w:rsidR="00B36155" w:rsidRDefault="00B36155" w:rsidP="00B36155"/>
    <w:tbl>
      <w:tblPr>
        <w:tblStyle w:val="GridTable2-Accent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2268"/>
        <w:gridCol w:w="992"/>
        <w:gridCol w:w="2381"/>
        <w:gridCol w:w="1083"/>
      </w:tblGrid>
      <w:tr w:rsidR="00A769D2" w14:paraId="2D30BE7A" w14:textId="23188549" w:rsidTr="00A769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4" w:type="dxa"/>
            <w:gridSpan w:val="3"/>
            <w:tcBorders>
              <w:top w:val="single" w:sz="18" w:space="0" w:color="auto"/>
              <w:left w:val="single" w:sz="18" w:space="0" w:color="auto"/>
              <w:bottom w:val="single" w:sz="2" w:space="0" w:color="auto"/>
              <w:right w:val="single" w:sz="18" w:space="0" w:color="auto"/>
            </w:tcBorders>
          </w:tcPr>
          <w:p w14:paraId="5C0E50A9" w14:textId="5B6B47EB" w:rsidR="00A769D2" w:rsidRPr="00A769D2" w:rsidRDefault="00A769D2" w:rsidP="00B36155">
            <w:r w:rsidRPr="00A769D2">
              <w:t xml:space="preserve">Linear </w:t>
            </w:r>
          </w:p>
        </w:tc>
        <w:tc>
          <w:tcPr>
            <w:tcW w:w="3464" w:type="dxa"/>
            <w:gridSpan w:val="2"/>
            <w:tcBorders>
              <w:top w:val="single" w:sz="18" w:space="0" w:color="auto"/>
              <w:left w:val="single" w:sz="18" w:space="0" w:color="auto"/>
              <w:bottom w:val="single" w:sz="2" w:space="0" w:color="auto"/>
              <w:right w:val="single" w:sz="18" w:space="0" w:color="auto"/>
            </w:tcBorders>
          </w:tcPr>
          <w:p w14:paraId="7EBE0F84" w14:textId="1A3EF6D0" w:rsidR="00A769D2" w:rsidRDefault="00A769D2" w:rsidP="00B361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Rotary</w:t>
            </w:r>
          </w:p>
        </w:tc>
      </w:tr>
      <w:tr w:rsidR="00A769D2" w14:paraId="1EA49796" w14:textId="5C663E87" w:rsidTr="00A769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3AE50EC3" w14:textId="5EEF3984" w:rsidR="00F447E7" w:rsidRPr="00A769D2" w:rsidRDefault="00F447E7" w:rsidP="00BA4BBF">
            <w:pPr>
              <w:tabs>
                <w:tab w:val="center" w:pos="1231"/>
              </w:tabs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DX B, DX F, DX50BE, PIX200, PIX150B, PIX150</w:t>
            </w:r>
            <w:proofErr w:type="gramStart"/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B ,</w:t>
            </w:r>
            <w:proofErr w:type="gramEnd"/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 xml:space="preserve"> PSM, PSME</w:t>
            </w:r>
          </w:p>
        </w:tc>
        <w:tc>
          <w:tcPr>
            <w:tcW w:w="2268" w:type="dxa"/>
            <w:tcBorders>
              <w:top w:val="single" w:sz="2" w:space="0" w:color="auto"/>
              <w:left w:val="nil"/>
              <w:bottom w:val="single" w:sz="18" w:space="0" w:color="auto"/>
              <w:right w:val="nil"/>
            </w:tcBorders>
          </w:tcPr>
          <w:p w14:paraId="0074307A" w14:textId="056B8FE3" w:rsidR="00F447E7" w:rsidRPr="00A769D2" w:rsidRDefault="00F447E7" w:rsidP="00B36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sz w:val="24"/>
                <w:lang w:eastAsia="en-SG"/>
              </w:rPr>
              <w:t>CVC, RVCA</w:t>
            </w:r>
          </w:p>
        </w:tc>
        <w:tc>
          <w:tcPr>
            <w:tcW w:w="992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14:paraId="04745F70" w14:textId="656FB2F4" w:rsidR="00F447E7" w:rsidRPr="00A769D2" w:rsidRDefault="00F447E7" w:rsidP="00B36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sz w:val="24"/>
                <w:lang w:eastAsia="en-SG"/>
              </w:rPr>
              <w:t>UOM</w:t>
            </w:r>
          </w:p>
        </w:tc>
        <w:tc>
          <w:tcPr>
            <w:tcW w:w="2381" w:type="dxa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7F7DF81E" w14:textId="780EF964" w:rsidR="00F447E7" w:rsidRPr="00A769D2" w:rsidRDefault="00F447E7" w:rsidP="00B36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sz w:val="24"/>
                <w:lang w:eastAsia="en-SG"/>
              </w:rPr>
              <w:t>PDDR</w:t>
            </w:r>
          </w:p>
        </w:tc>
        <w:tc>
          <w:tcPr>
            <w:tcW w:w="1083" w:type="dxa"/>
            <w:tcBorders>
              <w:top w:val="single" w:sz="2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14:paraId="59799962" w14:textId="16EB29B5" w:rsidR="00F447E7" w:rsidRPr="00A769D2" w:rsidRDefault="00F447E7" w:rsidP="00B361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sz w:val="24"/>
                <w:lang w:eastAsia="en-SG"/>
              </w:rPr>
              <w:t>UOM</w:t>
            </w:r>
          </w:p>
        </w:tc>
      </w:tr>
      <w:tr w:rsidR="00F447E7" w14:paraId="0A643DC0" w14:textId="28FE245D" w:rsidTr="00A769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top w:val="single" w:sz="18" w:space="0" w:color="auto"/>
            </w:tcBorders>
          </w:tcPr>
          <w:p w14:paraId="42081102" w14:textId="1A64035F" w:rsidR="00F447E7" w:rsidRPr="00A769D2" w:rsidRDefault="00F447E7" w:rsidP="00BA4BBF">
            <w:pPr>
              <w:rPr>
                <w:b w:val="0"/>
                <w:bCs w:val="0"/>
              </w:rPr>
            </w:pPr>
            <w:proofErr w:type="gramStart"/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Motor :</w:t>
            </w:r>
            <w:proofErr w:type="gramEnd"/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 xml:space="preserve">  part number       </w:t>
            </w:r>
          </w:p>
        </w:tc>
        <w:tc>
          <w:tcPr>
            <w:tcW w:w="2268" w:type="dxa"/>
            <w:tcBorders>
              <w:top w:val="single" w:sz="18" w:space="0" w:color="auto"/>
            </w:tcBorders>
          </w:tcPr>
          <w:p w14:paraId="2E02342B" w14:textId="22FBBF99" w:rsidR="00F447E7" w:rsidRPr="00B36155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proofErr w:type="gramStart"/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Motor :</w:t>
            </w:r>
            <w:proofErr w:type="gramEnd"/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 xml:space="preserve">  part number       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4A814687" w14:textId="5A251830" w:rsidR="00F447E7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81" w:type="dxa"/>
            <w:tcBorders>
              <w:top w:val="single" w:sz="18" w:space="0" w:color="auto"/>
            </w:tcBorders>
          </w:tcPr>
          <w:p w14:paraId="5C7B89D9" w14:textId="1904CCC8" w:rsidR="00F447E7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Motor :</w:t>
            </w:r>
            <w:proofErr w:type="gramEnd"/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 xml:space="preserve">  part number       </w:t>
            </w:r>
          </w:p>
        </w:tc>
        <w:tc>
          <w:tcPr>
            <w:tcW w:w="1083" w:type="dxa"/>
            <w:tcBorders>
              <w:top w:val="single" w:sz="18" w:space="0" w:color="auto"/>
            </w:tcBorders>
          </w:tcPr>
          <w:p w14:paraId="38C5BC82" w14:textId="77777777" w:rsidR="00F447E7" w:rsidRPr="00B36155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</w:p>
        </w:tc>
      </w:tr>
      <w:tr w:rsidR="00F447E7" w14:paraId="54946687" w14:textId="14DD8DF6" w:rsidTr="00A769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A1A227" w14:textId="13BC4BD8" w:rsidR="00F447E7" w:rsidRPr="00A769D2" w:rsidRDefault="00F447E7" w:rsidP="00BA4BBF">
            <w:pPr>
              <w:rPr>
                <w:b w:val="0"/>
                <w:bCs w:val="0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Continuous Force</w:t>
            </w:r>
          </w:p>
        </w:tc>
        <w:tc>
          <w:tcPr>
            <w:tcW w:w="2268" w:type="dxa"/>
          </w:tcPr>
          <w:p w14:paraId="568A7FC4" w14:textId="0869FCDF" w:rsidR="00F447E7" w:rsidRDefault="00F447E7" w:rsidP="00BA4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Continuous Force</w:t>
            </w:r>
          </w:p>
        </w:tc>
        <w:tc>
          <w:tcPr>
            <w:tcW w:w="992" w:type="dxa"/>
          </w:tcPr>
          <w:p w14:paraId="4DD67CDF" w14:textId="09311F46" w:rsidR="00F447E7" w:rsidRDefault="00F447E7" w:rsidP="00BA4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tcW w:w="2381" w:type="dxa"/>
          </w:tcPr>
          <w:p w14:paraId="38815486" w14:textId="3D6439C9" w:rsidR="00F447E7" w:rsidRDefault="00F447E7" w:rsidP="00BA4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 xml:space="preserve">Continuous </w:t>
            </w:r>
            <w:r>
              <w:rPr>
                <w:rFonts w:ascii="Times New Roman" w:eastAsia="Times New Roman" w:hAnsi="Times New Roman"/>
                <w:sz w:val="24"/>
                <w:lang w:eastAsia="en-SG"/>
              </w:rPr>
              <w:t>Torque</w:t>
            </w:r>
          </w:p>
        </w:tc>
        <w:tc>
          <w:tcPr>
            <w:tcW w:w="1083" w:type="dxa"/>
          </w:tcPr>
          <w:p w14:paraId="129BDBD4" w14:textId="16E3E8CC" w:rsidR="00F447E7" w:rsidRPr="00B36155" w:rsidRDefault="00F447E7" w:rsidP="00BA4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>
              <w:rPr>
                <w:rFonts w:ascii="Times New Roman" w:eastAsia="Times New Roman" w:hAnsi="Times New Roman"/>
                <w:sz w:val="24"/>
                <w:lang w:eastAsia="en-SG"/>
              </w:rPr>
              <w:t>Nm</w:t>
            </w:r>
          </w:p>
        </w:tc>
      </w:tr>
      <w:tr w:rsidR="00F447E7" w14:paraId="4E32B53D" w14:textId="004D161B" w:rsidTr="00A769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C2E3EAE" w14:textId="7750880C" w:rsidR="00F447E7" w:rsidRPr="00A769D2" w:rsidRDefault="00F447E7" w:rsidP="00BA4BBF">
            <w:pPr>
              <w:rPr>
                <w:b w:val="0"/>
                <w:bCs w:val="0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Peak Force</w:t>
            </w:r>
          </w:p>
        </w:tc>
        <w:tc>
          <w:tcPr>
            <w:tcW w:w="2268" w:type="dxa"/>
          </w:tcPr>
          <w:p w14:paraId="3589338F" w14:textId="6516AF95" w:rsidR="00F447E7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Peak Force</w:t>
            </w:r>
          </w:p>
        </w:tc>
        <w:tc>
          <w:tcPr>
            <w:tcW w:w="992" w:type="dxa"/>
          </w:tcPr>
          <w:p w14:paraId="752779CA" w14:textId="3C8971BC" w:rsidR="00F447E7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tcW w:w="2381" w:type="dxa"/>
          </w:tcPr>
          <w:p w14:paraId="06783FC2" w14:textId="493FE6D7" w:rsidR="00F447E7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 xml:space="preserve">Peak </w:t>
            </w:r>
            <w:r>
              <w:rPr>
                <w:rFonts w:ascii="Times New Roman" w:eastAsia="Times New Roman" w:hAnsi="Times New Roman"/>
                <w:sz w:val="24"/>
                <w:lang w:eastAsia="en-SG"/>
              </w:rPr>
              <w:t>Torque</w:t>
            </w:r>
          </w:p>
        </w:tc>
        <w:tc>
          <w:tcPr>
            <w:tcW w:w="1083" w:type="dxa"/>
          </w:tcPr>
          <w:p w14:paraId="2855C53A" w14:textId="3821D2E0" w:rsidR="00F447E7" w:rsidRPr="00B36155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>
              <w:rPr>
                <w:rFonts w:ascii="Times New Roman" w:eastAsia="Times New Roman" w:hAnsi="Times New Roman"/>
                <w:sz w:val="24"/>
                <w:lang w:eastAsia="en-SG"/>
              </w:rPr>
              <w:t>Nm</w:t>
            </w:r>
          </w:p>
        </w:tc>
      </w:tr>
      <w:tr w:rsidR="00F447E7" w14:paraId="1134626B" w14:textId="7D7C1D7B" w:rsidTr="00A769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0A5FD51B" w14:textId="62098742" w:rsidR="00F447E7" w:rsidRPr="00A769D2" w:rsidRDefault="00F447E7" w:rsidP="00BA4BBF">
            <w:pPr>
              <w:rPr>
                <w:b w:val="0"/>
                <w:bCs w:val="0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 xml:space="preserve">Continuous Current  </w:t>
            </w:r>
          </w:p>
        </w:tc>
        <w:tc>
          <w:tcPr>
            <w:tcW w:w="2268" w:type="dxa"/>
          </w:tcPr>
          <w:p w14:paraId="6DB12B3E" w14:textId="325AC64A" w:rsidR="00F447E7" w:rsidRDefault="00F447E7" w:rsidP="00BA4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 xml:space="preserve">Continuous Current  </w:t>
            </w:r>
          </w:p>
        </w:tc>
        <w:tc>
          <w:tcPr>
            <w:tcW w:w="992" w:type="dxa"/>
          </w:tcPr>
          <w:p w14:paraId="197F2E86" w14:textId="33C18473" w:rsidR="00F447E7" w:rsidRDefault="00F447E7" w:rsidP="00BA4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2381" w:type="dxa"/>
          </w:tcPr>
          <w:p w14:paraId="3F28899F" w14:textId="2920A5AD" w:rsidR="00F447E7" w:rsidRDefault="00F447E7" w:rsidP="00BA4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 xml:space="preserve">Continuous Current  </w:t>
            </w:r>
          </w:p>
        </w:tc>
        <w:tc>
          <w:tcPr>
            <w:tcW w:w="1083" w:type="dxa"/>
          </w:tcPr>
          <w:p w14:paraId="1D83F6FD" w14:textId="04A39D3E" w:rsidR="00F447E7" w:rsidRPr="00B36155" w:rsidRDefault="00F447E7" w:rsidP="00BA4B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>
              <w:rPr>
                <w:rFonts w:ascii="Times New Roman" w:eastAsia="Times New Roman" w:hAnsi="Times New Roman"/>
                <w:sz w:val="24"/>
                <w:lang w:eastAsia="en-SG"/>
              </w:rPr>
              <w:t>A</w:t>
            </w:r>
          </w:p>
        </w:tc>
      </w:tr>
      <w:tr w:rsidR="00F447E7" w14:paraId="3ECC1CB9" w14:textId="6AA712C3" w:rsidTr="00A769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1B06B8E" w14:textId="1F4EC673" w:rsidR="00F447E7" w:rsidRPr="00A769D2" w:rsidRDefault="00F447E7" w:rsidP="00BA4BBF">
            <w:pPr>
              <w:rPr>
                <w:b w:val="0"/>
                <w:bCs w:val="0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 xml:space="preserve">Peak Current  </w:t>
            </w:r>
          </w:p>
        </w:tc>
        <w:tc>
          <w:tcPr>
            <w:tcW w:w="2268" w:type="dxa"/>
          </w:tcPr>
          <w:p w14:paraId="40207876" w14:textId="5F75D295" w:rsidR="00F447E7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 xml:space="preserve">Peak Current  </w:t>
            </w:r>
          </w:p>
        </w:tc>
        <w:tc>
          <w:tcPr>
            <w:tcW w:w="992" w:type="dxa"/>
          </w:tcPr>
          <w:p w14:paraId="081AE169" w14:textId="686131E8" w:rsidR="00F447E7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2381" w:type="dxa"/>
          </w:tcPr>
          <w:p w14:paraId="0A461CD0" w14:textId="6480AD0C" w:rsidR="00F447E7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 xml:space="preserve">Peak Current  </w:t>
            </w:r>
          </w:p>
        </w:tc>
        <w:tc>
          <w:tcPr>
            <w:tcW w:w="1083" w:type="dxa"/>
          </w:tcPr>
          <w:p w14:paraId="2687AE4A" w14:textId="13D3FA0A" w:rsidR="00F447E7" w:rsidRPr="00B36155" w:rsidRDefault="00F447E7" w:rsidP="00BA4B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>
              <w:rPr>
                <w:rFonts w:ascii="Times New Roman" w:eastAsia="Times New Roman" w:hAnsi="Times New Roman"/>
                <w:sz w:val="24"/>
                <w:lang w:eastAsia="en-SG"/>
              </w:rPr>
              <w:t>A</w:t>
            </w:r>
          </w:p>
        </w:tc>
      </w:tr>
      <w:tr w:rsidR="00F447E7" w14:paraId="6FE0E2F1" w14:textId="3E36127E" w:rsidTr="00A769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776B1C9" w14:textId="6E25E3B6" w:rsidR="00F447E7" w:rsidRPr="00A769D2" w:rsidRDefault="00F447E7" w:rsidP="00F447E7">
            <w:pPr>
              <w:rPr>
                <w:b w:val="0"/>
                <w:bCs w:val="0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Motor Constant</w:t>
            </w:r>
          </w:p>
        </w:tc>
        <w:tc>
          <w:tcPr>
            <w:tcW w:w="2268" w:type="dxa"/>
          </w:tcPr>
          <w:p w14:paraId="54D0D098" w14:textId="461C85D4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Motor Constant</w:t>
            </w:r>
          </w:p>
        </w:tc>
        <w:tc>
          <w:tcPr>
            <w:tcW w:w="992" w:type="dxa"/>
          </w:tcPr>
          <w:p w14:paraId="5F8F37EC" w14:textId="75BE1357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N/√W</w:t>
            </w:r>
          </w:p>
        </w:tc>
        <w:tc>
          <w:tcPr>
            <w:tcW w:w="2381" w:type="dxa"/>
          </w:tcPr>
          <w:p w14:paraId="146132A7" w14:textId="377B7EF9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Motor Constant</w:t>
            </w:r>
          </w:p>
        </w:tc>
        <w:tc>
          <w:tcPr>
            <w:tcW w:w="1083" w:type="dxa"/>
          </w:tcPr>
          <w:p w14:paraId="3B703BCC" w14:textId="563A12B7" w:rsidR="00F447E7" w:rsidRPr="00B36155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N</w:t>
            </w:r>
            <w:r>
              <w:rPr>
                <w:rFonts w:ascii="Times New Roman" w:eastAsia="Times New Roman" w:hAnsi="Times New Roman"/>
                <w:sz w:val="24"/>
                <w:lang w:eastAsia="en-SG"/>
              </w:rPr>
              <w:t>m</w:t>
            </w: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/√W</w:t>
            </w:r>
          </w:p>
        </w:tc>
      </w:tr>
      <w:tr w:rsidR="00F447E7" w14:paraId="7458D1C8" w14:textId="5BB2DAA6" w:rsidTr="00A769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16F332F" w14:textId="45016849" w:rsidR="00F447E7" w:rsidRPr="00A769D2" w:rsidRDefault="00F447E7" w:rsidP="00F447E7">
            <w:pPr>
              <w:rPr>
                <w:b w:val="0"/>
                <w:bCs w:val="0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Force Constant</w:t>
            </w:r>
          </w:p>
        </w:tc>
        <w:tc>
          <w:tcPr>
            <w:tcW w:w="2268" w:type="dxa"/>
          </w:tcPr>
          <w:p w14:paraId="31B4C645" w14:textId="4F46FED7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Force Constant</w:t>
            </w:r>
          </w:p>
        </w:tc>
        <w:tc>
          <w:tcPr>
            <w:tcW w:w="992" w:type="dxa"/>
          </w:tcPr>
          <w:p w14:paraId="420B60D3" w14:textId="3A798FD7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381" w:type="dxa"/>
          </w:tcPr>
          <w:p w14:paraId="498E54D2" w14:textId="1FFC37F3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/>
                <w:sz w:val="24"/>
                <w:lang w:eastAsia="en-SG"/>
              </w:rPr>
              <w:t>Torque</w:t>
            </w: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 xml:space="preserve"> Constant</w:t>
            </w:r>
          </w:p>
        </w:tc>
        <w:tc>
          <w:tcPr>
            <w:tcW w:w="1083" w:type="dxa"/>
          </w:tcPr>
          <w:p w14:paraId="777AEE77" w14:textId="0CECCBE7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>
              <w:t>Nm/A</w:t>
            </w:r>
          </w:p>
        </w:tc>
      </w:tr>
      <w:tr w:rsidR="00F447E7" w14:paraId="71B326A1" w14:textId="421B351B" w:rsidTr="00A769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A38C353" w14:textId="00DDD6F1" w:rsidR="00F447E7" w:rsidRPr="00A769D2" w:rsidRDefault="00F447E7" w:rsidP="00F447E7">
            <w:pPr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Back EMF Constant</w:t>
            </w:r>
          </w:p>
        </w:tc>
        <w:tc>
          <w:tcPr>
            <w:tcW w:w="2268" w:type="dxa"/>
          </w:tcPr>
          <w:p w14:paraId="19722C1F" w14:textId="71AB5C5D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Back EMF Constant</w:t>
            </w:r>
          </w:p>
        </w:tc>
        <w:tc>
          <w:tcPr>
            <w:tcW w:w="992" w:type="dxa"/>
          </w:tcPr>
          <w:p w14:paraId="5EA9FFDF" w14:textId="74B1B9BA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V/(m/s)</w:t>
            </w:r>
          </w:p>
        </w:tc>
        <w:tc>
          <w:tcPr>
            <w:tcW w:w="2381" w:type="dxa"/>
          </w:tcPr>
          <w:p w14:paraId="3AC9FB1C" w14:textId="2DEDD53F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Back EMF Constant</w:t>
            </w:r>
          </w:p>
        </w:tc>
        <w:tc>
          <w:tcPr>
            <w:tcW w:w="1083" w:type="dxa"/>
          </w:tcPr>
          <w:p w14:paraId="28D1199D" w14:textId="01E6C171" w:rsidR="00F447E7" w:rsidRPr="00B36155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V/(</w:t>
            </w:r>
            <w:r>
              <w:rPr>
                <w:rFonts w:ascii="Times New Roman" w:eastAsia="Times New Roman" w:hAnsi="Times New Roman"/>
                <w:sz w:val="24"/>
                <w:lang w:eastAsia="en-SG"/>
              </w:rPr>
              <w:t>rad</w:t>
            </w:r>
            <w:r w:rsidRPr="00B36155">
              <w:rPr>
                <w:rFonts w:ascii="Times New Roman" w:eastAsia="Times New Roman" w:hAnsi="Times New Roman"/>
                <w:sz w:val="24"/>
                <w:lang w:eastAsia="en-SG"/>
              </w:rPr>
              <w:t>/s)</w:t>
            </w:r>
          </w:p>
        </w:tc>
      </w:tr>
      <w:tr w:rsidR="00F447E7" w14:paraId="42226A3A" w14:textId="78D0567A" w:rsidTr="00A769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40F28D6" w14:textId="1C541793" w:rsidR="00F447E7" w:rsidRPr="00A769D2" w:rsidRDefault="00F447E7" w:rsidP="00F447E7">
            <w:pPr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Resistance L-L</w:t>
            </w:r>
          </w:p>
        </w:tc>
        <w:tc>
          <w:tcPr>
            <w:tcW w:w="2268" w:type="dxa"/>
          </w:tcPr>
          <w:p w14:paraId="249E4607" w14:textId="560348F4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>Resistance L-L</w:t>
            </w:r>
          </w:p>
        </w:tc>
        <w:tc>
          <w:tcPr>
            <w:tcW w:w="992" w:type="dxa"/>
          </w:tcPr>
          <w:p w14:paraId="66F13B6E" w14:textId="32C0E5A2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>ohm</w:t>
            </w:r>
          </w:p>
        </w:tc>
        <w:tc>
          <w:tcPr>
            <w:tcW w:w="2381" w:type="dxa"/>
          </w:tcPr>
          <w:p w14:paraId="4F81D057" w14:textId="181A9EFE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>Resistance L-L</w:t>
            </w:r>
          </w:p>
        </w:tc>
        <w:tc>
          <w:tcPr>
            <w:tcW w:w="1083" w:type="dxa"/>
          </w:tcPr>
          <w:p w14:paraId="6B927A3B" w14:textId="40F78582" w:rsidR="00F447E7" w:rsidRPr="00BA4BBF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>ohm</w:t>
            </w:r>
          </w:p>
        </w:tc>
      </w:tr>
      <w:tr w:rsidR="00F447E7" w14:paraId="75FDE62B" w14:textId="6D6829A2" w:rsidTr="00A769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61A1C54" w14:textId="37A34238" w:rsidR="00F447E7" w:rsidRPr="00A769D2" w:rsidRDefault="00F447E7" w:rsidP="00F447E7">
            <w:pPr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Inductance L-L</w:t>
            </w:r>
          </w:p>
        </w:tc>
        <w:tc>
          <w:tcPr>
            <w:tcW w:w="2268" w:type="dxa"/>
          </w:tcPr>
          <w:p w14:paraId="52BD867A" w14:textId="5712AB81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>Inductance L-L</w:t>
            </w:r>
          </w:p>
        </w:tc>
        <w:tc>
          <w:tcPr>
            <w:tcW w:w="992" w:type="dxa"/>
          </w:tcPr>
          <w:p w14:paraId="4BDCC67E" w14:textId="32FBC1FE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>mH</w:t>
            </w:r>
            <w:proofErr w:type="spellEnd"/>
          </w:p>
        </w:tc>
        <w:tc>
          <w:tcPr>
            <w:tcW w:w="2381" w:type="dxa"/>
          </w:tcPr>
          <w:p w14:paraId="6FB7B73F" w14:textId="5052263A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>Inductance L-L</w:t>
            </w:r>
          </w:p>
        </w:tc>
        <w:tc>
          <w:tcPr>
            <w:tcW w:w="1083" w:type="dxa"/>
          </w:tcPr>
          <w:p w14:paraId="501223F6" w14:textId="72C9A025" w:rsidR="00F447E7" w:rsidRPr="00BA4BBF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proofErr w:type="spellStart"/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>mH</w:t>
            </w:r>
            <w:proofErr w:type="spellEnd"/>
          </w:p>
        </w:tc>
      </w:tr>
      <w:tr w:rsidR="00F447E7" w14:paraId="44D8671D" w14:textId="62FA74CC" w:rsidTr="00A769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8B082DF" w14:textId="3CF88D31" w:rsidR="00F447E7" w:rsidRPr="00A769D2" w:rsidRDefault="00F447E7" w:rsidP="00F447E7">
            <w:pPr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 xml:space="preserve">Continuous Power  </w:t>
            </w:r>
          </w:p>
        </w:tc>
        <w:tc>
          <w:tcPr>
            <w:tcW w:w="2268" w:type="dxa"/>
          </w:tcPr>
          <w:p w14:paraId="06998B25" w14:textId="024A5F2A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 xml:space="preserve">Continuous Power  </w:t>
            </w:r>
          </w:p>
        </w:tc>
        <w:tc>
          <w:tcPr>
            <w:tcW w:w="992" w:type="dxa"/>
          </w:tcPr>
          <w:p w14:paraId="4B7BADA8" w14:textId="7F4E0071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2381" w:type="dxa"/>
          </w:tcPr>
          <w:p w14:paraId="62C1EE1B" w14:textId="7A91627F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 xml:space="preserve">Continuous Power  </w:t>
            </w:r>
          </w:p>
        </w:tc>
        <w:tc>
          <w:tcPr>
            <w:tcW w:w="1083" w:type="dxa"/>
          </w:tcPr>
          <w:p w14:paraId="3D5FAD8C" w14:textId="3C119611" w:rsidR="00F447E7" w:rsidRPr="00BA4BBF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>
              <w:t>W</w:t>
            </w:r>
          </w:p>
        </w:tc>
      </w:tr>
      <w:tr w:rsidR="00F447E7" w14:paraId="17548F8E" w14:textId="1A919BDE" w:rsidTr="00A769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3004BD4" w14:textId="2213E645" w:rsidR="00F447E7" w:rsidRPr="00A769D2" w:rsidRDefault="00F447E7" w:rsidP="00F447E7">
            <w:pPr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 xml:space="preserve">Peak Power  </w:t>
            </w:r>
          </w:p>
        </w:tc>
        <w:tc>
          <w:tcPr>
            <w:tcW w:w="2268" w:type="dxa"/>
          </w:tcPr>
          <w:p w14:paraId="7D69EC3D" w14:textId="7A3185ED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 xml:space="preserve">Peak Power  </w:t>
            </w:r>
          </w:p>
        </w:tc>
        <w:tc>
          <w:tcPr>
            <w:tcW w:w="992" w:type="dxa"/>
          </w:tcPr>
          <w:p w14:paraId="6398D366" w14:textId="6E73E0B7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2381" w:type="dxa"/>
          </w:tcPr>
          <w:p w14:paraId="78F2D7FA" w14:textId="367CA3C3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 xml:space="preserve">Peak Power  </w:t>
            </w:r>
          </w:p>
        </w:tc>
        <w:tc>
          <w:tcPr>
            <w:tcW w:w="1083" w:type="dxa"/>
          </w:tcPr>
          <w:p w14:paraId="5F155C7A" w14:textId="09B6CFF0" w:rsidR="00F447E7" w:rsidRPr="00BA4BBF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  <w:r>
              <w:t>W</w:t>
            </w:r>
          </w:p>
        </w:tc>
      </w:tr>
      <w:tr w:rsidR="00F447E7" w14:paraId="2064A2A7" w14:textId="5189A370" w:rsidTr="00A769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A4D9BA9" w14:textId="4FC0B64F" w:rsidR="00F447E7" w:rsidRPr="00A769D2" w:rsidRDefault="00F447E7" w:rsidP="00F447E7">
            <w:pPr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 xml:space="preserve">Coil Weight  </w:t>
            </w:r>
          </w:p>
        </w:tc>
        <w:tc>
          <w:tcPr>
            <w:tcW w:w="2268" w:type="dxa"/>
          </w:tcPr>
          <w:p w14:paraId="1E596E26" w14:textId="58EBD3BA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4BBF">
              <w:rPr>
                <w:rFonts w:ascii="Times New Roman" w:eastAsia="Times New Roman" w:hAnsi="Times New Roman"/>
                <w:sz w:val="24"/>
                <w:lang w:eastAsia="en-SG"/>
              </w:rPr>
              <w:t xml:space="preserve">Coil Weight  </w:t>
            </w:r>
          </w:p>
        </w:tc>
        <w:tc>
          <w:tcPr>
            <w:tcW w:w="992" w:type="dxa"/>
          </w:tcPr>
          <w:p w14:paraId="67E373C8" w14:textId="5BA40511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Kg</w:t>
            </w:r>
          </w:p>
        </w:tc>
        <w:tc>
          <w:tcPr>
            <w:tcW w:w="2381" w:type="dxa"/>
          </w:tcPr>
          <w:p w14:paraId="1BDDA08B" w14:textId="1F490500" w:rsidR="00F447E7" w:rsidRDefault="00A769D2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Rotor Inertia</m:t>
              </m:r>
            </m:oMath>
            <w:r w:rsidR="00F447E7">
              <w:rPr>
                <w:rFonts w:ascii="Times New Roman" w:eastAsia="Times New Roman" w:hAnsi="Times New Roman"/>
                <w:sz w:val="24"/>
                <w:lang w:eastAsia="en-SG"/>
              </w:rPr>
              <w:t xml:space="preserve">  </w:t>
            </w:r>
          </w:p>
        </w:tc>
        <w:tc>
          <w:tcPr>
            <w:tcW w:w="1083" w:type="dxa"/>
          </w:tcPr>
          <w:p w14:paraId="284FE7D7" w14:textId="11F1D40C" w:rsidR="00F447E7" w:rsidRPr="00F447E7" w:rsidRDefault="00A769D2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kg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oMath>
            </m:oMathPara>
          </w:p>
        </w:tc>
      </w:tr>
      <w:tr w:rsidR="00F447E7" w14:paraId="647CEE04" w14:textId="1C7DE904" w:rsidTr="00A769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747D7B80" w14:textId="27C3F56F" w:rsidR="00F447E7" w:rsidRPr="00A769D2" w:rsidRDefault="00F447E7" w:rsidP="00F447E7">
            <w:pPr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Coil Length</w:t>
            </w:r>
          </w:p>
        </w:tc>
        <w:tc>
          <w:tcPr>
            <w:tcW w:w="2268" w:type="dxa"/>
          </w:tcPr>
          <w:p w14:paraId="0CF7DB88" w14:textId="124720B0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Stroke</w:t>
            </w:r>
          </w:p>
        </w:tc>
        <w:tc>
          <w:tcPr>
            <w:tcW w:w="992" w:type="dxa"/>
          </w:tcPr>
          <w:p w14:paraId="1BADB7F7" w14:textId="6EA2862C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mm</w:t>
            </w:r>
          </w:p>
        </w:tc>
        <w:tc>
          <w:tcPr>
            <w:tcW w:w="2381" w:type="dxa"/>
          </w:tcPr>
          <w:p w14:paraId="7277441C" w14:textId="01B7876F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/>
                <w:sz w:val="24"/>
                <w:lang w:eastAsia="en-SG"/>
              </w:rPr>
              <w:t>DDR Diameter</w:t>
            </w:r>
          </w:p>
        </w:tc>
        <w:tc>
          <w:tcPr>
            <w:tcW w:w="1083" w:type="dxa"/>
          </w:tcPr>
          <w:p w14:paraId="256103FD" w14:textId="5BB3A69A" w:rsidR="00F447E7" w:rsidRDefault="00F447E7" w:rsidP="00F44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mm</w:t>
            </w:r>
          </w:p>
        </w:tc>
      </w:tr>
      <w:tr w:rsidR="00F447E7" w14:paraId="77619EAA" w14:textId="15E2C9F8" w:rsidTr="00A769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A3826F5" w14:textId="7710D0AC" w:rsidR="00F447E7" w:rsidRPr="00A769D2" w:rsidRDefault="00F447E7" w:rsidP="00F447E7">
            <w:pPr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</w:pPr>
            <w:r w:rsidRPr="00A769D2">
              <w:rPr>
                <w:rFonts w:ascii="Times New Roman" w:eastAsia="Times New Roman" w:hAnsi="Times New Roman"/>
                <w:b w:val="0"/>
                <w:bCs w:val="0"/>
                <w:sz w:val="24"/>
                <w:lang w:eastAsia="en-SG"/>
              </w:rPr>
              <w:t>Attractive Force</w:t>
            </w:r>
          </w:p>
        </w:tc>
        <w:tc>
          <w:tcPr>
            <w:tcW w:w="2268" w:type="dxa"/>
          </w:tcPr>
          <w:p w14:paraId="173B4A77" w14:textId="2358602C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</w:tcPr>
          <w:p w14:paraId="58A47951" w14:textId="6C0233FA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tcW w:w="2381" w:type="dxa"/>
          </w:tcPr>
          <w:p w14:paraId="38CEFA35" w14:textId="65C5DF3D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3" w:type="dxa"/>
          </w:tcPr>
          <w:p w14:paraId="386AE664" w14:textId="77777777" w:rsidR="00F447E7" w:rsidRDefault="00F447E7" w:rsidP="00F447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lang w:eastAsia="en-SG"/>
              </w:rPr>
            </w:pPr>
          </w:p>
        </w:tc>
      </w:tr>
    </w:tbl>
    <w:p w14:paraId="7F31BB6C" w14:textId="77777777" w:rsidR="00B36155" w:rsidRPr="00B36155" w:rsidRDefault="00B36155" w:rsidP="00B36155"/>
    <w:p w14:paraId="68B0707F" w14:textId="42D9FDF4" w:rsidR="00516DCB" w:rsidRDefault="00B36155" w:rsidP="00516DCB">
      <w:pPr>
        <w:pStyle w:val="Heading2"/>
      </w:pPr>
      <w:bookmarkStart w:id="24" w:name="_Toc84447327"/>
      <w:r>
        <w:t>6</w:t>
      </w:r>
      <w:r w:rsidR="00516DCB">
        <w:t>.</w:t>
      </w:r>
      <w:r w:rsidR="00516DCB" w:rsidRPr="00516DCB">
        <w:t xml:space="preserve">Final calculation based on </w:t>
      </w:r>
      <w:r w:rsidR="00516DCB">
        <w:t>the S</w:t>
      </w:r>
      <w:r w:rsidR="00516DCB" w:rsidRPr="00516DCB">
        <w:t>elected Motor</w:t>
      </w:r>
      <w:bookmarkEnd w:id="24"/>
    </w:p>
    <w:p w14:paraId="7BF9835D" w14:textId="3FF05F52" w:rsidR="00516DCB" w:rsidRDefault="00116738" w:rsidP="00D23CD1">
      <w:r>
        <w:rPr>
          <w:noProof/>
        </w:rPr>
        <w:drawing>
          <wp:anchor distT="0" distB="0" distL="114300" distR="114300" simplePos="0" relativeHeight="251688448" behindDoc="0" locked="0" layoutInCell="1" allowOverlap="1" wp14:anchorId="52534D6A" wp14:editId="6823BBCE">
            <wp:simplePos x="0" y="0"/>
            <wp:positionH relativeFrom="column">
              <wp:posOffset>4464685</wp:posOffset>
            </wp:positionH>
            <wp:positionV relativeFrom="paragraph">
              <wp:posOffset>34290</wp:posOffset>
            </wp:positionV>
            <wp:extent cx="1901190" cy="1775460"/>
            <wp:effectExtent l="0" t="0" r="381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DCB">
        <w:t xml:space="preserve">Calculated values for the selected motor to determine suitability of the selected motor. </w:t>
      </w:r>
    </w:p>
    <w:p w14:paraId="58CE74AD" w14:textId="27E07313" w:rsidR="00516DCB" w:rsidRDefault="00516DCB" w:rsidP="00D23CD1"/>
    <w:p w14:paraId="68AB6249" w14:textId="5E66D251" w:rsidR="00667B5B" w:rsidRDefault="00667B5B" w:rsidP="00D23CD1"/>
    <w:p w14:paraId="299F6430" w14:textId="7C13AE31" w:rsidR="00667B5B" w:rsidRDefault="00667B5B" w:rsidP="00D23CD1"/>
    <w:p w14:paraId="1A0E95A6" w14:textId="0CE82832" w:rsidR="00667B5B" w:rsidRDefault="00667B5B" w:rsidP="00D23CD1"/>
    <w:p w14:paraId="415AC46E" w14:textId="0B141901" w:rsidR="00667B5B" w:rsidRDefault="00667B5B" w:rsidP="00D23CD1"/>
    <w:p w14:paraId="1D0FFEBA" w14:textId="77777777" w:rsidR="00667B5B" w:rsidRDefault="00667B5B" w:rsidP="00D23CD1"/>
    <w:p w14:paraId="7594214D" w14:textId="05115EC8" w:rsidR="00516DCB" w:rsidRDefault="00516DCB" w:rsidP="00516DCB">
      <w:pPr>
        <w:pStyle w:val="Heading2"/>
      </w:pPr>
      <w:bookmarkStart w:id="25" w:name="_Toc84447328"/>
      <w:r>
        <w:lastRenderedPageBreak/>
        <w:t>8.Serv</w:t>
      </w:r>
      <w:r w:rsidR="002946DE">
        <w:t>o</w:t>
      </w:r>
      <w:r>
        <w:t xml:space="preserve"> Drive</w:t>
      </w:r>
      <w:bookmarkEnd w:id="25"/>
    </w:p>
    <w:p w14:paraId="6F7BB42C" w14:textId="2BA0B1BA" w:rsidR="00516DCB" w:rsidRDefault="002946DE" w:rsidP="00D23CD1">
      <w:r>
        <w:t>Based on the calculated motor parameters (Peak current and Continuous Current) servo drive will be selected</w:t>
      </w:r>
    </w:p>
    <w:p w14:paraId="4ECEE823" w14:textId="72AC7010" w:rsidR="002946DE" w:rsidRDefault="002946DE" w:rsidP="00D23CD1"/>
    <w:p w14:paraId="5C53FE7C" w14:textId="0DC4D94F" w:rsidR="002946DE" w:rsidRPr="00DA212F" w:rsidRDefault="007F7141" w:rsidP="00D23CD1">
      <w:r>
        <w:rPr>
          <w:noProof/>
        </w:rPr>
        <w:drawing>
          <wp:inline distT="0" distB="0" distL="0" distR="0" wp14:anchorId="53D1562F" wp14:editId="20E4228A">
            <wp:extent cx="4286250" cy="10096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6DE" w:rsidRPr="00DA212F" w:rsidSect="00EA709F">
      <w:headerReference w:type="default" r:id="rId29"/>
      <w:footerReference w:type="default" r:id="rId30"/>
      <w:headerReference w:type="first" r:id="rId31"/>
      <w:pgSz w:w="11906" w:h="16838" w:code="9"/>
      <w:pgMar w:top="720" w:right="720" w:bottom="720" w:left="720" w:header="1134" w:footer="37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B81C9" w14:textId="77777777" w:rsidR="00A00B3A" w:rsidRDefault="00A00B3A">
      <w:r>
        <w:separator/>
      </w:r>
    </w:p>
  </w:endnote>
  <w:endnote w:type="continuationSeparator" w:id="0">
    <w:p w14:paraId="445EAE37" w14:textId="77777777" w:rsidR="00A00B3A" w:rsidRDefault="00A00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altName w:val="Nyala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UniversLT-Condensed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D0280" w14:textId="77777777" w:rsidR="00C11235" w:rsidRPr="00B3059B" w:rsidRDefault="00C11235" w:rsidP="002D2E2F">
    <w:pPr>
      <w:pStyle w:val="Footer"/>
      <w:tabs>
        <w:tab w:val="clear" w:pos="4677"/>
        <w:tab w:val="center" w:pos="2160"/>
      </w:tabs>
      <w:ind w:left="540" w:right="540"/>
      <w:jc w:val="right"/>
      <w:rPr>
        <w:noProof/>
      </w:rPr>
    </w:pPr>
    <w:r>
      <w:rPr>
        <w:noProof/>
        <w:lang w:val="en-SG" w:eastAsia="en-SG" w:bidi="ar-SA"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70954A93" wp14:editId="2A5AD12E">
              <wp:simplePos x="0" y="0"/>
              <wp:positionH relativeFrom="column">
                <wp:posOffset>19050</wp:posOffset>
              </wp:positionH>
              <wp:positionV relativeFrom="paragraph">
                <wp:posOffset>19049</wp:posOffset>
              </wp:positionV>
              <wp:extent cx="7086600" cy="0"/>
              <wp:effectExtent l="0" t="0" r="19050" b="19050"/>
              <wp:wrapNone/>
              <wp:docPr id="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86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C1F356" id="Line 7" o:spid="_x0000_s1026" style="position:absolute;z-index:251657728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1.5pt,1.5pt" to="559.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"/>
          </w:pict>
        </mc:Fallback>
      </mc:AlternateContent>
    </w:r>
    <w:r w:rsidRPr="00B3059B">
      <w:rPr>
        <w:noProof/>
      </w:rPr>
      <w:t xml:space="preserve"> </w:t>
    </w:r>
  </w:p>
  <w:p w14:paraId="71C5E8B3" w14:textId="144E418E" w:rsidR="00C11235" w:rsidRPr="00CE7DAB" w:rsidRDefault="00C11235" w:rsidP="002D2E2F">
    <w:pPr>
      <w:pStyle w:val="Footer"/>
      <w:tabs>
        <w:tab w:val="clear" w:pos="4677"/>
        <w:tab w:val="center" w:pos="2160"/>
      </w:tabs>
      <w:ind w:left="540" w:right="540"/>
      <w:rPr>
        <w:szCs w:val="20"/>
      </w:rPr>
    </w:pPr>
    <w:proofErr w:type="spellStart"/>
    <w:r>
      <w:rPr>
        <w:rFonts w:cs="Arial"/>
        <w:color w:val="000000"/>
        <w:szCs w:val="20"/>
      </w:rPr>
      <w:t>Topra</w:t>
    </w:r>
    <w:proofErr w:type="spellEnd"/>
    <w:r>
      <w:rPr>
        <w:rFonts w:cs="Arial"/>
        <w:color w:val="000000"/>
        <w:szCs w:val="20"/>
      </w:rPr>
      <w:t xml:space="preserve"> world Pte Ltd</w:t>
    </w:r>
    <w:r w:rsidRPr="00CE7DAB">
      <w:rPr>
        <w:rFonts w:cs="Arial"/>
        <w:color w:val="000000"/>
        <w:szCs w:val="20"/>
      </w:rPr>
      <w:br/>
      <w:t>(C) Copyright-</w:t>
    </w:r>
    <w:r>
      <w:rPr>
        <w:rFonts w:cs="Arial"/>
        <w:color w:val="000000"/>
        <w:szCs w:val="20"/>
      </w:rPr>
      <w:t>17/01</w:t>
    </w:r>
    <w:r w:rsidRPr="00CE7DAB">
      <w:rPr>
        <w:rFonts w:cs="Arial"/>
        <w:color w:val="000000"/>
        <w:szCs w:val="20"/>
      </w:rPr>
      <w:t>/20</w:t>
    </w:r>
    <w:r>
      <w:rPr>
        <w:rFonts w:cs="Arial"/>
        <w:color w:val="000000"/>
        <w:szCs w:val="20"/>
      </w:rPr>
      <w:t>21</w:t>
    </w:r>
    <w:r w:rsidRPr="00CE7DAB">
      <w:rPr>
        <w:rFonts w:cs="Arial"/>
        <w:color w:val="000000"/>
        <w:szCs w:val="20"/>
      </w:rPr>
      <w:tab/>
      <w:t>All Rights Reserved</w:t>
    </w:r>
    <w:r>
      <w:rPr>
        <w:rFonts w:cs="Arial"/>
        <w:color w:val="000000"/>
        <w:szCs w:val="20"/>
      </w:rPr>
      <w:t xml:space="preserve">      </w:t>
    </w:r>
    <w:r w:rsidRPr="00B3059B">
      <w:rPr>
        <w:noProof/>
      </w:rPr>
      <w:fldChar w:fldCharType="begin"/>
    </w:r>
    <w:r w:rsidRPr="00B3059B">
      <w:rPr>
        <w:noProof/>
      </w:rPr>
      <w:instrText xml:space="preserve"> PAGE </w:instrText>
    </w:r>
    <w:r w:rsidRPr="00B3059B">
      <w:rPr>
        <w:noProof/>
      </w:rPr>
      <w:fldChar w:fldCharType="separate"/>
    </w:r>
    <w:r>
      <w:rPr>
        <w:noProof/>
      </w:rPr>
      <w:t>11</w:t>
    </w:r>
    <w:r w:rsidRPr="00B3059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1CF03" w14:textId="77777777" w:rsidR="00A00B3A" w:rsidRDefault="00A00B3A">
      <w:r>
        <w:separator/>
      </w:r>
    </w:p>
  </w:footnote>
  <w:footnote w:type="continuationSeparator" w:id="0">
    <w:p w14:paraId="483A2E53" w14:textId="77777777" w:rsidR="00A00B3A" w:rsidRDefault="00A00B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0ABB0" w14:textId="77777777" w:rsidR="00C11235" w:rsidRPr="00B3059B" w:rsidRDefault="00C11235" w:rsidP="009D5BE5">
    <w:pPr>
      <w:pStyle w:val="Header"/>
      <w:ind w:left="540"/>
      <w:jc w:val="center"/>
    </w:pPr>
    <w:r>
      <w:rPr>
        <w:noProof/>
        <w:lang w:val="en-SG" w:eastAsia="en-SG" w:bidi="ar-S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9C41C1A" wp14:editId="3376D34F">
              <wp:simplePos x="0" y="0"/>
              <wp:positionH relativeFrom="column">
                <wp:posOffset>2476500</wp:posOffset>
              </wp:positionH>
              <wp:positionV relativeFrom="paragraph">
                <wp:posOffset>-177165</wp:posOffset>
              </wp:positionV>
              <wp:extent cx="4410075" cy="238125"/>
              <wp:effectExtent l="0" t="0" r="9525" b="9525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0075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201B7" w14:textId="5A6CB64A" w:rsidR="00C11235" w:rsidRPr="00C30DD7" w:rsidRDefault="00362485">
                          <w:r>
                            <w:t>User Manual</w:t>
                          </w:r>
                          <w:r w:rsidR="00C11235">
                            <w:t xml:space="preserve"> -</w:t>
                          </w:r>
                          <w:r w:rsidR="00C11235" w:rsidRPr="0066619A">
                            <w:t xml:space="preserve"> </w:t>
                          </w:r>
                          <w:r w:rsidR="007D7FAF" w:rsidRPr="007D7FAF">
                            <w:t>Motor Sizing Software</w:t>
                          </w:r>
                          <w:r w:rsidR="007D7FAF">
                            <w:t xml:space="preserve"> </w:t>
                          </w:r>
                          <w:r w:rsidR="00C11235">
                            <w:t xml:space="preserve">for </w:t>
                          </w:r>
                          <w:r w:rsidR="007D7FAF" w:rsidRPr="007D7FAF">
                            <w:t>PBA System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C41C1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73" type="#_x0000_t202" style="position:absolute;left:0;text-align:left;margin-left:195pt;margin-top:-13.95pt;width:347.25pt;height:18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" stroked="f">
              <v:textbox>
                <w:txbxContent>
                  <w:p w14:paraId="5C3201B7" w14:textId="5A6CB64A" w:rsidR="00C11235" w:rsidRPr="00C30DD7" w:rsidRDefault="00362485">
                    <w:r>
                      <w:t>User Manual</w:t>
                    </w:r>
                    <w:r w:rsidR="00C11235">
                      <w:t xml:space="preserve"> -</w:t>
                    </w:r>
                    <w:r w:rsidR="00C11235" w:rsidRPr="0066619A">
                      <w:t xml:space="preserve"> </w:t>
                    </w:r>
                    <w:r w:rsidR="007D7FAF" w:rsidRPr="007D7FAF">
                      <w:t>Motor Sizing Software</w:t>
                    </w:r>
                    <w:r w:rsidR="007D7FAF">
                      <w:t xml:space="preserve"> </w:t>
                    </w:r>
                    <w:r w:rsidR="00C11235">
                      <w:t xml:space="preserve">for </w:t>
                    </w:r>
                    <w:r w:rsidR="007D7FAF" w:rsidRPr="007D7FAF">
                      <w:t>PBA System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40625" w14:textId="77777777" w:rsidR="00C11235" w:rsidRDefault="00C11235" w:rsidP="00EA709F">
    <w:pPr>
      <w:pStyle w:val="Header"/>
      <w:ind w:left="8496"/>
    </w:pPr>
    <w:r>
      <w:rPr>
        <w:noProof/>
        <w:lang w:val="en-SG" w:eastAsia="en-SG" w:bidi="ar-SA"/>
      </w:rPr>
      <w:drawing>
        <wp:inline distT="0" distB="0" distL="0" distR="0" wp14:anchorId="79179B36" wp14:editId="19AA6E17">
          <wp:extent cx="1515026" cy="3810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topra 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0215" cy="3848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77CB0E0" w14:textId="77777777" w:rsidR="00C11235" w:rsidRDefault="00C112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4E47"/>
    <w:multiLevelType w:val="hybridMultilevel"/>
    <w:tmpl w:val="9252DC36"/>
    <w:lvl w:ilvl="0" w:tplc="4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0E5CE3"/>
    <w:multiLevelType w:val="hybridMultilevel"/>
    <w:tmpl w:val="8CFC1C8E"/>
    <w:lvl w:ilvl="0" w:tplc="4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108F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8289A7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AE755F5"/>
    <w:multiLevelType w:val="hybridMultilevel"/>
    <w:tmpl w:val="E20EEF22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F52C6"/>
    <w:multiLevelType w:val="hybridMultilevel"/>
    <w:tmpl w:val="6CB272A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1141F"/>
    <w:multiLevelType w:val="hybridMultilevel"/>
    <w:tmpl w:val="4B56A33A"/>
    <w:lvl w:ilvl="0" w:tplc="8D64AE7C">
      <w:start w:val="1"/>
      <w:numFmt w:val="decimal"/>
      <w:lvlText w:val="%1."/>
      <w:lvlJc w:val="left"/>
      <w:pPr>
        <w:ind w:left="1143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63" w:hanging="360"/>
      </w:pPr>
    </w:lvl>
    <w:lvl w:ilvl="2" w:tplc="4809001B" w:tentative="1">
      <w:start w:val="1"/>
      <w:numFmt w:val="lowerRoman"/>
      <w:lvlText w:val="%3."/>
      <w:lvlJc w:val="right"/>
      <w:pPr>
        <w:ind w:left="2583" w:hanging="180"/>
      </w:pPr>
    </w:lvl>
    <w:lvl w:ilvl="3" w:tplc="4809000F" w:tentative="1">
      <w:start w:val="1"/>
      <w:numFmt w:val="decimal"/>
      <w:lvlText w:val="%4."/>
      <w:lvlJc w:val="left"/>
      <w:pPr>
        <w:ind w:left="3303" w:hanging="360"/>
      </w:pPr>
    </w:lvl>
    <w:lvl w:ilvl="4" w:tplc="48090019" w:tentative="1">
      <w:start w:val="1"/>
      <w:numFmt w:val="lowerLetter"/>
      <w:lvlText w:val="%5."/>
      <w:lvlJc w:val="left"/>
      <w:pPr>
        <w:ind w:left="4023" w:hanging="360"/>
      </w:pPr>
    </w:lvl>
    <w:lvl w:ilvl="5" w:tplc="4809001B" w:tentative="1">
      <w:start w:val="1"/>
      <w:numFmt w:val="lowerRoman"/>
      <w:lvlText w:val="%6."/>
      <w:lvlJc w:val="right"/>
      <w:pPr>
        <w:ind w:left="4743" w:hanging="180"/>
      </w:pPr>
    </w:lvl>
    <w:lvl w:ilvl="6" w:tplc="4809000F" w:tentative="1">
      <w:start w:val="1"/>
      <w:numFmt w:val="decimal"/>
      <w:lvlText w:val="%7."/>
      <w:lvlJc w:val="left"/>
      <w:pPr>
        <w:ind w:left="5463" w:hanging="360"/>
      </w:pPr>
    </w:lvl>
    <w:lvl w:ilvl="7" w:tplc="48090019" w:tentative="1">
      <w:start w:val="1"/>
      <w:numFmt w:val="lowerLetter"/>
      <w:lvlText w:val="%8."/>
      <w:lvlJc w:val="left"/>
      <w:pPr>
        <w:ind w:left="6183" w:hanging="360"/>
      </w:pPr>
    </w:lvl>
    <w:lvl w:ilvl="8" w:tplc="4809001B" w:tentative="1">
      <w:start w:val="1"/>
      <w:numFmt w:val="lowerRoman"/>
      <w:lvlText w:val="%9."/>
      <w:lvlJc w:val="right"/>
      <w:pPr>
        <w:ind w:left="6903" w:hanging="180"/>
      </w:pPr>
    </w:lvl>
  </w:abstractNum>
  <w:abstractNum w:abstractNumId="5" w15:restartNumberingAfterBreak="0">
    <w:nsid w:val="21DD60CB"/>
    <w:multiLevelType w:val="hybridMultilevel"/>
    <w:tmpl w:val="329C07D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B398F"/>
    <w:multiLevelType w:val="hybridMultilevel"/>
    <w:tmpl w:val="057CB4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B108F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8289A7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5C37087"/>
    <w:multiLevelType w:val="hybridMultilevel"/>
    <w:tmpl w:val="79D8BD88"/>
    <w:lvl w:ilvl="0" w:tplc="4809000B">
      <w:start w:val="1"/>
      <w:numFmt w:val="bullet"/>
      <w:lvlText w:val=""/>
      <w:lvlJc w:val="left"/>
      <w:pPr>
        <w:ind w:left="816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8" w15:restartNumberingAfterBreak="0">
    <w:nsid w:val="25E04E4B"/>
    <w:multiLevelType w:val="hybridMultilevel"/>
    <w:tmpl w:val="FF564090"/>
    <w:lvl w:ilvl="0" w:tplc="3BDA98CE">
      <w:start w:val="1"/>
      <w:numFmt w:val="decimal"/>
      <w:lvlText w:val="%1.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1" w:tplc="3EF807A8">
      <w:start w:val="1"/>
      <w:numFmt w:val="decimal"/>
      <w:lvlText w:val="%2."/>
      <w:lvlJc w:val="left"/>
      <w:pPr>
        <w:tabs>
          <w:tab w:val="num" w:pos="2232"/>
        </w:tabs>
        <w:ind w:left="2232" w:hanging="36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952"/>
        </w:tabs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72"/>
        </w:tabs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92"/>
        </w:tabs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</w:lvl>
  </w:abstractNum>
  <w:abstractNum w:abstractNumId="9" w15:restartNumberingAfterBreak="0">
    <w:nsid w:val="2DA43ADD"/>
    <w:multiLevelType w:val="hybridMultilevel"/>
    <w:tmpl w:val="A134DAF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37340D03"/>
    <w:multiLevelType w:val="hybridMultilevel"/>
    <w:tmpl w:val="81588D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B621D8"/>
    <w:multiLevelType w:val="hybridMultilevel"/>
    <w:tmpl w:val="9244CB4C"/>
    <w:lvl w:ilvl="0" w:tplc="9814C0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00" w:hanging="360"/>
      </w:pPr>
    </w:lvl>
    <w:lvl w:ilvl="2" w:tplc="4809001B" w:tentative="1">
      <w:start w:val="1"/>
      <w:numFmt w:val="lowerRoman"/>
      <w:lvlText w:val="%3."/>
      <w:lvlJc w:val="right"/>
      <w:pPr>
        <w:ind w:left="2220" w:hanging="180"/>
      </w:pPr>
    </w:lvl>
    <w:lvl w:ilvl="3" w:tplc="4809000F" w:tentative="1">
      <w:start w:val="1"/>
      <w:numFmt w:val="decimal"/>
      <w:lvlText w:val="%4."/>
      <w:lvlJc w:val="left"/>
      <w:pPr>
        <w:ind w:left="2940" w:hanging="360"/>
      </w:pPr>
    </w:lvl>
    <w:lvl w:ilvl="4" w:tplc="48090019" w:tentative="1">
      <w:start w:val="1"/>
      <w:numFmt w:val="lowerLetter"/>
      <w:lvlText w:val="%5."/>
      <w:lvlJc w:val="left"/>
      <w:pPr>
        <w:ind w:left="3660" w:hanging="360"/>
      </w:pPr>
    </w:lvl>
    <w:lvl w:ilvl="5" w:tplc="4809001B" w:tentative="1">
      <w:start w:val="1"/>
      <w:numFmt w:val="lowerRoman"/>
      <w:lvlText w:val="%6."/>
      <w:lvlJc w:val="right"/>
      <w:pPr>
        <w:ind w:left="4380" w:hanging="180"/>
      </w:pPr>
    </w:lvl>
    <w:lvl w:ilvl="6" w:tplc="4809000F" w:tentative="1">
      <w:start w:val="1"/>
      <w:numFmt w:val="decimal"/>
      <w:lvlText w:val="%7."/>
      <w:lvlJc w:val="left"/>
      <w:pPr>
        <w:ind w:left="5100" w:hanging="360"/>
      </w:pPr>
    </w:lvl>
    <w:lvl w:ilvl="7" w:tplc="48090019" w:tentative="1">
      <w:start w:val="1"/>
      <w:numFmt w:val="lowerLetter"/>
      <w:lvlText w:val="%8."/>
      <w:lvlJc w:val="left"/>
      <w:pPr>
        <w:ind w:left="5820" w:hanging="360"/>
      </w:pPr>
    </w:lvl>
    <w:lvl w:ilvl="8" w:tplc="4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447445D0"/>
    <w:multiLevelType w:val="hybridMultilevel"/>
    <w:tmpl w:val="0E0C316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710E20"/>
    <w:multiLevelType w:val="hybridMultilevel"/>
    <w:tmpl w:val="219A8D1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C5EFA"/>
    <w:multiLevelType w:val="hybridMultilevel"/>
    <w:tmpl w:val="CB003A8A"/>
    <w:lvl w:ilvl="0" w:tplc="3FF89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2677B5"/>
    <w:multiLevelType w:val="hybridMultilevel"/>
    <w:tmpl w:val="78F61B60"/>
    <w:lvl w:ilvl="0" w:tplc="B734CF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00" w:hanging="360"/>
      </w:pPr>
    </w:lvl>
    <w:lvl w:ilvl="2" w:tplc="4809001B" w:tentative="1">
      <w:start w:val="1"/>
      <w:numFmt w:val="lowerRoman"/>
      <w:lvlText w:val="%3."/>
      <w:lvlJc w:val="right"/>
      <w:pPr>
        <w:ind w:left="2220" w:hanging="180"/>
      </w:pPr>
    </w:lvl>
    <w:lvl w:ilvl="3" w:tplc="4809000F" w:tentative="1">
      <w:start w:val="1"/>
      <w:numFmt w:val="decimal"/>
      <w:lvlText w:val="%4."/>
      <w:lvlJc w:val="left"/>
      <w:pPr>
        <w:ind w:left="2940" w:hanging="360"/>
      </w:pPr>
    </w:lvl>
    <w:lvl w:ilvl="4" w:tplc="48090019" w:tentative="1">
      <w:start w:val="1"/>
      <w:numFmt w:val="lowerLetter"/>
      <w:lvlText w:val="%5."/>
      <w:lvlJc w:val="left"/>
      <w:pPr>
        <w:ind w:left="3660" w:hanging="360"/>
      </w:pPr>
    </w:lvl>
    <w:lvl w:ilvl="5" w:tplc="4809001B" w:tentative="1">
      <w:start w:val="1"/>
      <w:numFmt w:val="lowerRoman"/>
      <w:lvlText w:val="%6."/>
      <w:lvlJc w:val="right"/>
      <w:pPr>
        <w:ind w:left="4380" w:hanging="180"/>
      </w:pPr>
    </w:lvl>
    <w:lvl w:ilvl="6" w:tplc="4809000F" w:tentative="1">
      <w:start w:val="1"/>
      <w:numFmt w:val="decimal"/>
      <w:lvlText w:val="%7."/>
      <w:lvlJc w:val="left"/>
      <w:pPr>
        <w:ind w:left="5100" w:hanging="360"/>
      </w:pPr>
    </w:lvl>
    <w:lvl w:ilvl="7" w:tplc="48090019" w:tentative="1">
      <w:start w:val="1"/>
      <w:numFmt w:val="lowerLetter"/>
      <w:lvlText w:val="%8."/>
      <w:lvlJc w:val="left"/>
      <w:pPr>
        <w:ind w:left="5820" w:hanging="360"/>
      </w:pPr>
    </w:lvl>
    <w:lvl w:ilvl="8" w:tplc="4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53790CEF"/>
    <w:multiLevelType w:val="hybridMultilevel"/>
    <w:tmpl w:val="9F10B7D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55AD219C"/>
    <w:multiLevelType w:val="hybridMultilevel"/>
    <w:tmpl w:val="25E059B8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25FD3"/>
    <w:multiLevelType w:val="hybridMultilevel"/>
    <w:tmpl w:val="CEE0F07C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0C72CE"/>
    <w:multiLevelType w:val="hybridMultilevel"/>
    <w:tmpl w:val="2848DB42"/>
    <w:lvl w:ilvl="0" w:tplc="4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108F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8289A7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A7E6B5E"/>
    <w:multiLevelType w:val="hybridMultilevel"/>
    <w:tmpl w:val="93AEE00C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171593"/>
    <w:multiLevelType w:val="hybridMultilevel"/>
    <w:tmpl w:val="B89CAF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221044"/>
    <w:multiLevelType w:val="hybridMultilevel"/>
    <w:tmpl w:val="630E9E20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9A2C0D"/>
    <w:multiLevelType w:val="hybridMultilevel"/>
    <w:tmpl w:val="8B16747E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9A2C19"/>
    <w:multiLevelType w:val="hybridMultilevel"/>
    <w:tmpl w:val="A134DAF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66EA6A2C"/>
    <w:multiLevelType w:val="hybridMultilevel"/>
    <w:tmpl w:val="B108FD8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8F317C"/>
    <w:multiLevelType w:val="hybridMultilevel"/>
    <w:tmpl w:val="3EEC4DC6"/>
    <w:lvl w:ilvl="0" w:tplc="D988F686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71406327"/>
    <w:multiLevelType w:val="hybridMultilevel"/>
    <w:tmpl w:val="1B80733C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487AE8"/>
    <w:multiLevelType w:val="hybridMultilevel"/>
    <w:tmpl w:val="308E308E"/>
    <w:lvl w:ilvl="0" w:tplc="409285A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9" w15:restartNumberingAfterBreak="0">
    <w:nsid w:val="7D754E48"/>
    <w:multiLevelType w:val="hybridMultilevel"/>
    <w:tmpl w:val="3DC877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E9A3999"/>
    <w:multiLevelType w:val="hybridMultilevel"/>
    <w:tmpl w:val="8BC8E78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29"/>
  </w:num>
  <w:num w:numId="4">
    <w:abstractNumId w:val="9"/>
  </w:num>
  <w:num w:numId="5">
    <w:abstractNumId w:val="24"/>
  </w:num>
  <w:num w:numId="6">
    <w:abstractNumId w:val="11"/>
  </w:num>
  <w:num w:numId="7">
    <w:abstractNumId w:val="6"/>
  </w:num>
  <w:num w:numId="8">
    <w:abstractNumId w:val="4"/>
  </w:num>
  <w:num w:numId="9">
    <w:abstractNumId w:val="15"/>
  </w:num>
  <w:num w:numId="10">
    <w:abstractNumId w:val="28"/>
  </w:num>
  <w:num w:numId="11">
    <w:abstractNumId w:val="26"/>
  </w:num>
  <w:num w:numId="12">
    <w:abstractNumId w:val="1"/>
  </w:num>
  <w:num w:numId="13">
    <w:abstractNumId w:val="19"/>
  </w:num>
  <w:num w:numId="14">
    <w:abstractNumId w:val="0"/>
  </w:num>
  <w:num w:numId="15">
    <w:abstractNumId w:val="18"/>
  </w:num>
  <w:num w:numId="16">
    <w:abstractNumId w:val="7"/>
  </w:num>
  <w:num w:numId="17">
    <w:abstractNumId w:val="2"/>
  </w:num>
  <w:num w:numId="18">
    <w:abstractNumId w:val="22"/>
  </w:num>
  <w:num w:numId="19">
    <w:abstractNumId w:val="20"/>
  </w:num>
  <w:num w:numId="20">
    <w:abstractNumId w:val="23"/>
  </w:num>
  <w:num w:numId="21">
    <w:abstractNumId w:val="5"/>
  </w:num>
  <w:num w:numId="22">
    <w:abstractNumId w:val="27"/>
  </w:num>
  <w:num w:numId="23">
    <w:abstractNumId w:val="17"/>
  </w:num>
  <w:num w:numId="24">
    <w:abstractNumId w:val="3"/>
  </w:num>
  <w:num w:numId="25">
    <w:abstractNumId w:val="13"/>
  </w:num>
  <w:num w:numId="26">
    <w:abstractNumId w:val="14"/>
  </w:num>
  <w:num w:numId="27">
    <w:abstractNumId w:val="10"/>
  </w:num>
  <w:num w:numId="28">
    <w:abstractNumId w:val="30"/>
  </w:num>
  <w:num w:numId="29">
    <w:abstractNumId w:val="21"/>
  </w:num>
  <w:num w:numId="30">
    <w:abstractNumId w:val="25"/>
  </w:num>
  <w:num w:numId="31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UwMzW0MDM3MQMyTZV0lIJTi4sz8/NACgxNagFFJMgYLQAAAA=="/>
  </w:docVars>
  <w:rsids>
    <w:rsidRoot w:val="00AF0010"/>
    <w:rsid w:val="00012542"/>
    <w:rsid w:val="000134DA"/>
    <w:rsid w:val="000432C9"/>
    <w:rsid w:val="00045E25"/>
    <w:rsid w:val="00050521"/>
    <w:rsid w:val="000506C6"/>
    <w:rsid w:val="000556B0"/>
    <w:rsid w:val="00060E13"/>
    <w:rsid w:val="000620B3"/>
    <w:rsid w:val="00071B70"/>
    <w:rsid w:val="000942F5"/>
    <w:rsid w:val="000A02C8"/>
    <w:rsid w:val="000A0B9C"/>
    <w:rsid w:val="000A12EE"/>
    <w:rsid w:val="000C5125"/>
    <w:rsid w:val="000F38DD"/>
    <w:rsid w:val="000F485B"/>
    <w:rsid w:val="001078DF"/>
    <w:rsid w:val="00116738"/>
    <w:rsid w:val="001175E4"/>
    <w:rsid w:val="00137C25"/>
    <w:rsid w:val="00140524"/>
    <w:rsid w:val="001407F2"/>
    <w:rsid w:val="00150394"/>
    <w:rsid w:val="00155970"/>
    <w:rsid w:val="0016667E"/>
    <w:rsid w:val="00170756"/>
    <w:rsid w:val="00174691"/>
    <w:rsid w:val="00177E3A"/>
    <w:rsid w:val="0018383E"/>
    <w:rsid w:val="00186E3B"/>
    <w:rsid w:val="00192D8E"/>
    <w:rsid w:val="00195A06"/>
    <w:rsid w:val="00196626"/>
    <w:rsid w:val="00197A9F"/>
    <w:rsid w:val="001A17BC"/>
    <w:rsid w:val="001F28BB"/>
    <w:rsid w:val="001F72D3"/>
    <w:rsid w:val="002000CA"/>
    <w:rsid w:val="00201D5C"/>
    <w:rsid w:val="002025B9"/>
    <w:rsid w:val="002132A9"/>
    <w:rsid w:val="00216F92"/>
    <w:rsid w:val="00222B0F"/>
    <w:rsid w:val="00231596"/>
    <w:rsid w:val="0023169E"/>
    <w:rsid w:val="00237CBF"/>
    <w:rsid w:val="00245AED"/>
    <w:rsid w:val="0026355C"/>
    <w:rsid w:val="00274FCD"/>
    <w:rsid w:val="00277ADB"/>
    <w:rsid w:val="00280A81"/>
    <w:rsid w:val="00286164"/>
    <w:rsid w:val="00293793"/>
    <w:rsid w:val="002946DE"/>
    <w:rsid w:val="002958DD"/>
    <w:rsid w:val="002A0BEE"/>
    <w:rsid w:val="002A23F8"/>
    <w:rsid w:val="002B00F3"/>
    <w:rsid w:val="002D2E2F"/>
    <w:rsid w:val="002D550B"/>
    <w:rsid w:val="002E020E"/>
    <w:rsid w:val="002E029C"/>
    <w:rsid w:val="002E7F92"/>
    <w:rsid w:val="002F168C"/>
    <w:rsid w:val="002F4E04"/>
    <w:rsid w:val="00301D59"/>
    <w:rsid w:val="003029CE"/>
    <w:rsid w:val="00322D88"/>
    <w:rsid w:val="00322E3F"/>
    <w:rsid w:val="0032415B"/>
    <w:rsid w:val="00325433"/>
    <w:rsid w:val="003307E8"/>
    <w:rsid w:val="00353394"/>
    <w:rsid w:val="003577DE"/>
    <w:rsid w:val="00362485"/>
    <w:rsid w:val="003657D2"/>
    <w:rsid w:val="00395555"/>
    <w:rsid w:val="003A0E7D"/>
    <w:rsid w:val="003A23EA"/>
    <w:rsid w:val="003A34FE"/>
    <w:rsid w:val="003A452A"/>
    <w:rsid w:val="003A5F86"/>
    <w:rsid w:val="003B2B08"/>
    <w:rsid w:val="003B428A"/>
    <w:rsid w:val="003B7F97"/>
    <w:rsid w:val="003C2D8E"/>
    <w:rsid w:val="003D6DA4"/>
    <w:rsid w:val="003D769C"/>
    <w:rsid w:val="003E3561"/>
    <w:rsid w:val="003E603D"/>
    <w:rsid w:val="003F320B"/>
    <w:rsid w:val="003F56AC"/>
    <w:rsid w:val="00414B2C"/>
    <w:rsid w:val="00423A31"/>
    <w:rsid w:val="00423D1D"/>
    <w:rsid w:val="00433DED"/>
    <w:rsid w:val="004349FC"/>
    <w:rsid w:val="00435EB2"/>
    <w:rsid w:val="00444A63"/>
    <w:rsid w:val="004472E8"/>
    <w:rsid w:val="004475C1"/>
    <w:rsid w:val="0045262F"/>
    <w:rsid w:val="00455BD0"/>
    <w:rsid w:val="00456B8A"/>
    <w:rsid w:val="00463216"/>
    <w:rsid w:val="00496683"/>
    <w:rsid w:val="004A3A00"/>
    <w:rsid w:val="004A4405"/>
    <w:rsid w:val="004A4869"/>
    <w:rsid w:val="004A4B6F"/>
    <w:rsid w:val="004A5B30"/>
    <w:rsid w:val="004A61C2"/>
    <w:rsid w:val="004A73BF"/>
    <w:rsid w:val="004E48CB"/>
    <w:rsid w:val="004F1533"/>
    <w:rsid w:val="004F6FD5"/>
    <w:rsid w:val="004F7C76"/>
    <w:rsid w:val="00503B45"/>
    <w:rsid w:val="00505E33"/>
    <w:rsid w:val="00512A5C"/>
    <w:rsid w:val="00516945"/>
    <w:rsid w:val="00516DCB"/>
    <w:rsid w:val="00516F3A"/>
    <w:rsid w:val="00522E79"/>
    <w:rsid w:val="00524964"/>
    <w:rsid w:val="00525D5C"/>
    <w:rsid w:val="00527B35"/>
    <w:rsid w:val="00544B87"/>
    <w:rsid w:val="00551AE1"/>
    <w:rsid w:val="0055386D"/>
    <w:rsid w:val="00554013"/>
    <w:rsid w:val="00557C55"/>
    <w:rsid w:val="0056001D"/>
    <w:rsid w:val="00560124"/>
    <w:rsid w:val="005700E6"/>
    <w:rsid w:val="00581275"/>
    <w:rsid w:val="005843C2"/>
    <w:rsid w:val="005877E8"/>
    <w:rsid w:val="005908A7"/>
    <w:rsid w:val="00596454"/>
    <w:rsid w:val="005A2D12"/>
    <w:rsid w:val="005B48FC"/>
    <w:rsid w:val="005B496C"/>
    <w:rsid w:val="005C10E2"/>
    <w:rsid w:val="005D5995"/>
    <w:rsid w:val="005E33A5"/>
    <w:rsid w:val="005E3FBA"/>
    <w:rsid w:val="005F0E76"/>
    <w:rsid w:val="005F58A1"/>
    <w:rsid w:val="00600762"/>
    <w:rsid w:val="00603998"/>
    <w:rsid w:val="006053F2"/>
    <w:rsid w:val="00612F01"/>
    <w:rsid w:val="00613870"/>
    <w:rsid w:val="00614459"/>
    <w:rsid w:val="006161B9"/>
    <w:rsid w:val="00620AD1"/>
    <w:rsid w:val="00621272"/>
    <w:rsid w:val="00621892"/>
    <w:rsid w:val="00632FD5"/>
    <w:rsid w:val="0065314E"/>
    <w:rsid w:val="0066121D"/>
    <w:rsid w:val="00664743"/>
    <w:rsid w:val="0066619A"/>
    <w:rsid w:val="00667B5B"/>
    <w:rsid w:val="00671D93"/>
    <w:rsid w:val="00673DC7"/>
    <w:rsid w:val="006761F4"/>
    <w:rsid w:val="00690451"/>
    <w:rsid w:val="00690783"/>
    <w:rsid w:val="0069098D"/>
    <w:rsid w:val="00693941"/>
    <w:rsid w:val="006942C1"/>
    <w:rsid w:val="006A0674"/>
    <w:rsid w:val="006A2AEC"/>
    <w:rsid w:val="006B053E"/>
    <w:rsid w:val="006B4165"/>
    <w:rsid w:val="006C078E"/>
    <w:rsid w:val="006D00A1"/>
    <w:rsid w:val="006D43C3"/>
    <w:rsid w:val="006E5A9A"/>
    <w:rsid w:val="006F38AB"/>
    <w:rsid w:val="006F48EB"/>
    <w:rsid w:val="006F5DAD"/>
    <w:rsid w:val="006F6720"/>
    <w:rsid w:val="007054D6"/>
    <w:rsid w:val="00705753"/>
    <w:rsid w:val="0072218D"/>
    <w:rsid w:val="0072493A"/>
    <w:rsid w:val="00725716"/>
    <w:rsid w:val="00735C30"/>
    <w:rsid w:val="00736237"/>
    <w:rsid w:val="00741372"/>
    <w:rsid w:val="00744F1E"/>
    <w:rsid w:val="00745AA5"/>
    <w:rsid w:val="0074660D"/>
    <w:rsid w:val="00752043"/>
    <w:rsid w:val="007578E8"/>
    <w:rsid w:val="007611A4"/>
    <w:rsid w:val="007717FC"/>
    <w:rsid w:val="00775E07"/>
    <w:rsid w:val="00777976"/>
    <w:rsid w:val="007859EC"/>
    <w:rsid w:val="00785EF6"/>
    <w:rsid w:val="00790EFC"/>
    <w:rsid w:val="007947AA"/>
    <w:rsid w:val="007A03F9"/>
    <w:rsid w:val="007A06D2"/>
    <w:rsid w:val="007A0C95"/>
    <w:rsid w:val="007A220A"/>
    <w:rsid w:val="007A6A6D"/>
    <w:rsid w:val="007A72F2"/>
    <w:rsid w:val="007B73A5"/>
    <w:rsid w:val="007D5AC1"/>
    <w:rsid w:val="007D7FAF"/>
    <w:rsid w:val="007F2610"/>
    <w:rsid w:val="007F4C6A"/>
    <w:rsid w:val="007F7141"/>
    <w:rsid w:val="00807F1D"/>
    <w:rsid w:val="008126F1"/>
    <w:rsid w:val="00815DCC"/>
    <w:rsid w:val="008233CF"/>
    <w:rsid w:val="008350E0"/>
    <w:rsid w:val="008352E9"/>
    <w:rsid w:val="008477D0"/>
    <w:rsid w:val="0085019C"/>
    <w:rsid w:val="008637CA"/>
    <w:rsid w:val="00866A99"/>
    <w:rsid w:val="00866FB5"/>
    <w:rsid w:val="008732D0"/>
    <w:rsid w:val="00874D8B"/>
    <w:rsid w:val="00876289"/>
    <w:rsid w:val="008826CA"/>
    <w:rsid w:val="00884AF8"/>
    <w:rsid w:val="00894E3F"/>
    <w:rsid w:val="008A4C1C"/>
    <w:rsid w:val="008C1CDF"/>
    <w:rsid w:val="008C2AC0"/>
    <w:rsid w:val="008D1FCA"/>
    <w:rsid w:val="008D5AE9"/>
    <w:rsid w:val="008D653C"/>
    <w:rsid w:val="008D77C2"/>
    <w:rsid w:val="008E2332"/>
    <w:rsid w:val="008F5522"/>
    <w:rsid w:val="00901765"/>
    <w:rsid w:val="00904C14"/>
    <w:rsid w:val="0090503F"/>
    <w:rsid w:val="00906E54"/>
    <w:rsid w:val="00910E1C"/>
    <w:rsid w:val="00911927"/>
    <w:rsid w:val="00916CC1"/>
    <w:rsid w:val="00931604"/>
    <w:rsid w:val="00952D2F"/>
    <w:rsid w:val="00957ADA"/>
    <w:rsid w:val="00962171"/>
    <w:rsid w:val="00982DA7"/>
    <w:rsid w:val="00986CCA"/>
    <w:rsid w:val="009A28F2"/>
    <w:rsid w:val="009B365D"/>
    <w:rsid w:val="009C17B2"/>
    <w:rsid w:val="009C1F70"/>
    <w:rsid w:val="009C6626"/>
    <w:rsid w:val="009D5BE5"/>
    <w:rsid w:val="009E3F61"/>
    <w:rsid w:val="009E57C3"/>
    <w:rsid w:val="009F3E65"/>
    <w:rsid w:val="00A00B3A"/>
    <w:rsid w:val="00A01870"/>
    <w:rsid w:val="00A019C4"/>
    <w:rsid w:val="00A0440B"/>
    <w:rsid w:val="00A12304"/>
    <w:rsid w:val="00A132EC"/>
    <w:rsid w:val="00A135C5"/>
    <w:rsid w:val="00A13F47"/>
    <w:rsid w:val="00A17672"/>
    <w:rsid w:val="00A20CEA"/>
    <w:rsid w:val="00A2190A"/>
    <w:rsid w:val="00A2272B"/>
    <w:rsid w:val="00A37E8F"/>
    <w:rsid w:val="00A4676D"/>
    <w:rsid w:val="00A57009"/>
    <w:rsid w:val="00A57135"/>
    <w:rsid w:val="00A61F9D"/>
    <w:rsid w:val="00A769D2"/>
    <w:rsid w:val="00A80198"/>
    <w:rsid w:val="00A91409"/>
    <w:rsid w:val="00A968DA"/>
    <w:rsid w:val="00AA0305"/>
    <w:rsid w:val="00AA31AE"/>
    <w:rsid w:val="00AA76ED"/>
    <w:rsid w:val="00AA7B29"/>
    <w:rsid w:val="00AB3762"/>
    <w:rsid w:val="00AD08E7"/>
    <w:rsid w:val="00AD234A"/>
    <w:rsid w:val="00AD7096"/>
    <w:rsid w:val="00AE4C7F"/>
    <w:rsid w:val="00AE6CED"/>
    <w:rsid w:val="00AF0010"/>
    <w:rsid w:val="00AF1E30"/>
    <w:rsid w:val="00B0382F"/>
    <w:rsid w:val="00B05063"/>
    <w:rsid w:val="00B056D2"/>
    <w:rsid w:val="00B2172D"/>
    <w:rsid w:val="00B25CAA"/>
    <w:rsid w:val="00B267F5"/>
    <w:rsid w:val="00B3059B"/>
    <w:rsid w:val="00B308C9"/>
    <w:rsid w:val="00B30918"/>
    <w:rsid w:val="00B344AE"/>
    <w:rsid w:val="00B345A4"/>
    <w:rsid w:val="00B34C6F"/>
    <w:rsid w:val="00B36155"/>
    <w:rsid w:val="00B45778"/>
    <w:rsid w:val="00B46560"/>
    <w:rsid w:val="00B46A3A"/>
    <w:rsid w:val="00B513EE"/>
    <w:rsid w:val="00B62D8A"/>
    <w:rsid w:val="00B62F80"/>
    <w:rsid w:val="00B67446"/>
    <w:rsid w:val="00B96C93"/>
    <w:rsid w:val="00BA4A0E"/>
    <w:rsid w:val="00BA4BBF"/>
    <w:rsid w:val="00BA5AB9"/>
    <w:rsid w:val="00BA6628"/>
    <w:rsid w:val="00BA7C6F"/>
    <w:rsid w:val="00BC25A8"/>
    <w:rsid w:val="00BC62D3"/>
    <w:rsid w:val="00BD2A75"/>
    <w:rsid w:val="00BE088C"/>
    <w:rsid w:val="00BE34C5"/>
    <w:rsid w:val="00BF32AF"/>
    <w:rsid w:val="00BF33FD"/>
    <w:rsid w:val="00BF3416"/>
    <w:rsid w:val="00C03436"/>
    <w:rsid w:val="00C11235"/>
    <w:rsid w:val="00C1132A"/>
    <w:rsid w:val="00C2382F"/>
    <w:rsid w:val="00C30D1A"/>
    <w:rsid w:val="00C30DD7"/>
    <w:rsid w:val="00C34916"/>
    <w:rsid w:val="00C421A7"/>
    <w:rsid w:val="00C43427"/>
    <w:rsid w:val="00C47D45"/>
    <w:rsid w:val="00C5719F"/>
    <w:rsid w:val="00C62E8E"/>
    <w:rsid w:val="00C65000"/>
    <w:rsid w:val="00C751CB"/>
    <w:rsid w:val="00C84A99"/>
    <w:rsid w:val="00C875D7"/>
    <w:rsid w:val="00C950D0"/>
    <w:rsid w:val="00C96319"/>
    <w:rsid w:val="00C97F2B"/>
    <w:rsid w:val="00CB593F"/>
    <w:rsid w:val="00CC452B"/>
    <w:rsid w:val="00CC5369"/>
    <w:rsid w:val="00CC74EB"/>
    <w:rsid w:val="00CD07AC"/>
    <w:rsid w:val="00CD5A0B"/>
    <w:rsid w:val="00CE4EF6"/>
    <w:rsid w:val="00CE7DAB"/>
    <w:rsid w:val="00CF1926"/>
    <w:rsid w:val="00D029A7"/>
    <w:rsid w:val="00D11D43"/>
    <w:rsid w:val="00D12DFB"/>
    <w:rsid w:val="00D23484"/>
    <w:rsid w:val="00D23CD1"/>
    <w:rsid w:val="00D278F8"/>
    <w:rsid w:val="00D30378"/>
    <w:rsid w:val="00D3445C"/>
    <w:rsid w:val="00D3578C"/>
    <w:rsid w:val="00D41779"/>
    <w:rsid w:val="00D43BAE"/>
    <w:rsid w:val="00D47A12"/>
    <w:rsid w:val="00D56838"/>
    <w:rsid w:val="00D568FA"/>
    <w:rsid w:val="00D608E2"/>
    <w:rsid w:val="00D62D4C"/>
    <w:rsid w:val="00D7467D"/>
    <w:rsid w:val="00D74687"/>
    <w:rsid w:val="00D809BF"/>
    <w:rsid w:val="00D83470"/>
    <w:rsid w:val="00D9463E"/>
    <w:rsid w:val="00DA212F"/>
    <w:rsid w:val="00DA2BAB"/>
    <w:rsid w:val="00DA5294"/>
    <w:rsid w:val="00DB4BDB"/>
    <w:rsid w:val="00DB7BD8"/>
    <w:rsid w:val="00DC2CEB"/>
    <w:rsid w:val="00DD2B2C"/>
    <w:rsid w:val="00DF0C7F"/>
    <w:rsid w:val="00DF70B2"/>
    <w:rsid w:val="00E049FE"/>
    <w:rsid w:val="00E07210"/>
    <w:rsid w:val="00E24235"/>
    <w:rsid w:val="00E252C0"/>
    <w:rsid w:val="00E31D99"/>
    <w:rsid w:val="00E33F43"/>
    <w:rsid w:val="00E35B2C"/>
    <w:rsid w:val="00E35CA0"/>
    <w:rsid w:val="00E514F7"/>
    <w:rsid w:val="00E51C57"/>
    <w:rsid w:val="00E55666"/>
    <w:rsid w:val="00E61B36"/>
    <w:rsid w:val="00E7324E"/>
    <w:rsid w:val="00E87AA0"/>
    <w:rsid w:val="00E95DB0"/>
    <w:rsid w:val="00EA2BA6"/>
    <w:rsid w:val="00EA709F"/>
    <w:rsid w:val="00EB03A6"/>
    <w:rsid w:val="00EB2F3E"/>
    <w:rsid w:val="00EB6CFB"/>
    <w:rsid w:val="00EC0434"/>
    <w:rsid w:val="00EC0A0F"/>
    <w:rsid w:val="00EC3C0F"/>
    <w:rsid w:val="00EC60BB"/>
    <w:rsid w:val="00ED585B"/>
    <w:rsid w:val="00EE1863"/>
    <w:rsid w:val="00EE717E"/>
    <w:rsid w:val="00EF2650"/>
    <w:rsid w:val="00F0441F"/>
    <w:rsid w:val="00F178D1"/>
    <w:rsid w:val="00F227C0"/>
    <w:rsid w:val="00F33C28"/>
    <w:rsid w:val="00F3451D"/>
    <w:rsid w:val="00F34E2D"/>
    <w:rsid w:val="00F3720F"/>
    <w:rsid w:val="00F37DCC"/>
    <w:rsid w:val="00F40393"/>
    <w:rsid w:val="00F406CE"/>
    <w:rsid w:val="00F433DA"/>
    <w:rsid w:val="00F447E7"/>
    <w:rsid w:val="00F625FC"/>
    <w:rsid w:val="00F63164"/>
    <w:rsid w:val="00F70BEE"/>
    <w:rsid w:val="00F74ACF"/>
    <w:rsid w:val="00F871EB"/>
    <w:rsid w:val="00FB35D7"/>
    <w:rsid w:val="00FB360A"/>
    <w:rsid w:val="00FB40E4"/>
    <w:rsid w:val="00FB435D"/>
    <w:rsid w:val="00FC33E7"/>
    <w:rsid w:val="00FE2357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DE9628"/>
  <w15:docId w15:val="{D169B3E2-25FF-CE45-A9EB-561E4FFCB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B428A"/>
    <w:pPr>
      <w:spacing w:after="0" w:line="240" w:lineRule="auto"/>
    </w:pPr>
    <w:rPr>
      <w:rFonts w:ascii="Verdana" w:hAnsi="Verdana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382F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color w:val="0070C0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945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color w:val="375439" w:themeColor="accent1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48CB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48CB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8CB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8CB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8CB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8CB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8CB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link w:val="HeaderChar"/>
    <w:uiPriority w:val="99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uiPriority w:val="99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DefaultParagraphFont"/>
    <w:uiPriority w:val="99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  <w:style w:type="paragraph" w:styleId="BalloonText">
    <w:name w:val="Balloon Text"/>
    <w:basedOn w:val="Normal"/>
    <w:link w:val="BalloonTextChar"/>
    <w:rsid w:val="007520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52043"/>
    <w:rPr>
      <w:rFonts w:ascii="Tahoma" w:hAnsi="Tahoma" w:cs="Tahoma"/>
      <w:sz w:val="16"/>
      <w:szCs w:val="16"/>
      <w:lang w:val="uk-UA" w:eastAsia="ko-KR"/>
    </w:rPr>
  </w:style>
  <w:style w:type="paragraph" w:styleId="BodyText">
    <w:name w:val="Body Text"/>
    <w:basedOn w:val="Normal"/>
    <w:link w:val="BodyTextChar"/>
    <w:rsid w:val="006F5DAD"/>
    <w:rPr>
      <w:rFonts w:eastAsia="MS Mincho"/>
      <w:color w:val="000000"/>
      <w:sz w:val="14"/>
    </w:rPr>
  </w:style>
  <w:style w:type="character" w:customStyle="1" w:styleId="BodyTextChar">
    <w:name w:val="Body Text Char"/>
    <w:basedOn w:val="DefaultParagraphFont"/>
    <w:link w:val="BodyText"/>
    <w:rsid w:val="006F5DAD"/>
    <w:rPr>
      <w:rFonts w:ascii="Verdana" w:eastAsia="MS Mincho" w:hAnsi="Verdana"/>
      <w:color w:val="000000"/>
      <w:sz w:val="1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48CB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6F5DAD"/>
    <w:pPr>
      <w:spacing w:after="100"/>
    </w:pPr>
  </w:style>
  <w:style w:type="paragraph" w:styleId="ListParagraph">
    <w:name w:val="List Paragraph"/>
    <w:basedOn w:val="Normal"/>
    <w:uiPriority w:val="34"/>
    <w:qFormat/>
    <w:rsid w:val="004E48CB"/>
    <w:pPr>
      <w:ind w:left="720"/>
      <w:contextualSpacing/>
    </w:pPr>
  </w:style>
  <w:style w:type="table" w:styleId="TableGrid">
    <w:name w:val="Table Grid"/>
    <w:basedOn w:val="TableNormal"/>
    <w:uiPriority w:val="39"/>
    <w:rsid w:val="007A06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2382F"/>
    <w:rPr>
      <w:rFonts w:asciiTheme="majorHAnsi" w:eastAsiaTheme="majorEastAsia" w:hAnsiTheme="majorHAnsi" w:cstheme="majorBidi"/>
      <w:b/>
      <w:bCs/>
      <w:color w:val="0070C0"/>
      <w:kern w:val="32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6945"/>
    <w:rPr>
      <w:rFonts w:asciiTheme="majorHAnsi" w:eastAsiaTheme="majorEastAsia" w:hAnsiTheme="majorHAnsi" w:cstheme="majorBidi"/>
      <w:b/>
      <w:bCs/>
      <w:iCs/>
      <w:color w:val="375439" w:themeColor="accent1" w:themeShade="8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E48C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E48CB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8CB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8CB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8CB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8CB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8CB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sid w:val="004E48CB"/>
    <w:rPr>
      <w:b/>
      <w:bCs/>
      <w:color w:val="72A376" w:themeColor="accent1"/>
      <w:sz w:val="18"/>
      <w:szCs w:val="18"/>
    </w:rPr>
  </w:style>
  <w:style w:type="paragraph" w:styleId="Title">
    <w:name w:val="Title"/>
    <w:basedOn w:val="MyHeadtitle"/>
    <w:next w:val="Normal"/>
    <w:link w:val="TitleChar"/>
    <w:uiPriority w:val="10"/>
    <w:qFormat/>
    <w:rsid w:val="00C2382F"/>
    <w:pPr>
      <w:jc w:val="center"/>
    </w:pPr>
    <w:rPr>
      <w:rFonts w:asciiTheme="majorHAnsi" w:hAnsiTheme="majorHAnsi"/>
      <w:b w:val="0"/>
      <w:bCs w:val="0"/>
      <w:i/>
      <w:kern w:val="28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C2382F"/>
    <w:rPr>
      <w:rFonts w:asciiTheme="majorHAnsi" w:eastAsiaTheme="majorEastAsia" w:hAnsiTheme="majorHAnsi" w:cstheme="majorBidi"/>
      <w:i/>
      <w:color w:val="0070C0"/>
      <w:kern w:val="28"/>
      <w:sz w:val="28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8CB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4E48C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E48CB"/>
    <w:rPr>
      <w:b/>
      <w:bCs/>
    </w:rPr>
  </w:style>
  <w:style w:type="character" w:styleId="Emphasis">
    <w:name w:val="Emphasis"/>
    <w:basedOn w:val="DefaultParagraphFont"/>
    <w:uiPriority w:val="20"/>
    <w:qFormat/>
    <w:rsid w:val="004E48CB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4E48CB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4E48C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4E48CB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8CB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8CB"/>
    <w:rPr>
      <w:b/>
      <w:i/>
      <w:sz w:val="24"/>
    </w:rPr>
  </w:style>
  <w:style w:type="character" w:styleId="SubtleEmphasis">
    <w:name w:val="Subtle Emphasis"/>
    <w:uiPriority w:val="19"/>
    <w:qFormat/>
    <w:rsid w:val="004E48CB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8352E9"/>
    <w:rPr>
      <w:rFonts w:ascii="Verdana" w:hAnsi="Verdana"/>
      <w:b/>
      <w:i/>
      <w:color w:val="4B734B" w:themeColor="accent2" w:themeShade="80"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4E48CB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4E48CB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4E48CB"/>
    <w:rPr>
      <w:rFonts w:asciiTheme="majorHAnsi" w:eastAsiaTheme="majorEastAsia" w:hAnsiTheme="majorHAnsi"/>
      <w:b/>
      <w:i/>
      <w:sz w:val="24"/>
      <w:szCs w:val="24"/>
    </w:rPr>
  </w:style>
  <w:style w:type="paragraph" w:styleId="NormalIndent">
    <w:name w:val="Normal Indent"/>
    <w:basedOn w:val="Normal"/>
    <w:rsid w:val="006761F4"/>
    <w:pPr>
      <w:ind w:left="1152"/>
      <w:jc w:val="both"/>
    </w:pPr>
    <w:rPr>
      <w:rFonts w:eastAsia="MS Mincho"/>
      <w:sz w:val="18"/>
      <w:lang w:bidi="ar-SA"/>
    </w:rPr>
  </w:style>
  <w:style w:type="paragraph" w:customStyle="1" w:styleId="infoblue">
    <w:name w:val="infoblue"/>
    <w:basedOn w:val="Normal"/>
    <w:rsid w:val="006761F4"/>
    <w:pPr>
      <w:spacing w:before="100" w:beforeAutospacing="1" w:after="100" w:afterAutospacing="1" w:line="245" w:lineRule="atLeast"/>
    </w:pPr>
    <w:rPr>
      <w:rFonts w:ascii="Times New Roman" w:eastAsia="Times New Roman" w:hAnsi="Times New Roman"/>
      <w:i/>
      <w:iCs/>
      <w:color w:val="0000FF"/>
      <w:szCs w:val="20"/>
      <w:lang w:bidi="ar-SA"/>
    </w:rPr>
  </w:style>
  <w:style w:type="character" w:styleId="LineNumber">
    <w:name w:val="line number"/>
    <w:basedOn w:val="DefaultParagraphFont"/>
    <w:rsid w:val="006761F4"/>
  </w:style>
  <w:style w:type="paragraph" w:styleId="TOC2">
    <w:name w:val="toc 2"/>
    <w:basedOn w:val="Normal"/>
    <w:next w:val="Normal"/>
    <w:autoRedefine/>
    <w:uiPriority w:val="39"/>
    <w:rsid w:val="00A2272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A2272B"/>
    <w:pPr>
      <w:spacing w:after="100"/>
      <w:ind w:left="480"/>
    </w:pPr>
  </w:style>
  <w:style w:type="character" w:customStyle="1" w:styleId="HeaderChar">
    <w:name w:val="Header Char"/>
    <w:basedOn w:val="DefaultParagraphFont"/>
    <w:link w:val="Header"/>
    <w:uiPriority w:val="99"/>
    <w:rsid w:val="00EA709F"/>
    <w:rPr>
      <w:rFonts w:ascii="Verdana" w:hAnsi="Verdana"/>
      <w:sz w:val="20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AE4C7F"/>
    <w:rPr>
      <w:rFonts w:ascii="Verdana" w:hAnsi="Verdana"/>
      <w:sz w:val="20"/>
      <w:szCs w:val="24"/>
    </w:rPr>
  </w:style>
  <w:style w:type="table" w:styleId="GridTable2-Accent2">
    <w:name w:val="Grid Table 2 Accent 2"/>
    <w:basedOn w:val="TableNormal"/>
    <w:uiPriority w:val="47"/>
    <w:rsid w:val="00A769D2"/>
    <w:pPr>
      <w:spacing w:after="0" w:line="240" w:lineRule="auto"/>
    </w:pPr>
    <w:tblPr>
      <w:tblStyleRowBandSize w:val="1"/>
      <w:tblStyleColBandSize w:val="1"/>
      <w:tblBorders>
        <w:top w:val="single" w:sz="2" w:space="0" w:color="CFE0CF" w:themeColor="accent2" w:themeTint="99"/>
        <w:bottom w:val="single" w:sz="2" w:space="0" w:color="CFE0CF" w:themeColor="accent2" w:themeTint="99"/>
        <w:insideH w:val="single" w:sz="2" w:space="0" w:color="CFE0CF" w:themeColor="accent2" w:themeTint="99"/>
        <w:insideV w:val="single" w:sz="2" w:space="0" w:color="CFE0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FE0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FE0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4EF" w:themeFill="accent2" w:themeFillTint="33"/>
      </w:tcPr>
    </w:tblStylePr>
    <w:tblStylePr w:type="band1Horz">
      <w:tblPr/>
      <w:tcPr>
        <w:shd w:val="clear" w:color="auto" w:fill="EFF4EF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file:///C:\Users\lakmal\Desktop\PBA_Motor_Sizer_8_8_\UserManual_MotorSizingSoftware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hyperlink" Target="file:///C:\Users\lakmal\Desktop\PBA_Motor_Sizer_8_8_\UserManual_MotorSizingSoftware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MIT\QA\template-word.dot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Foundry">
  <a:themeElements>
    <a:clrScheme name="Foundry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Foundry">
      <a:maj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7B7637-582D-434C-A368-1D0BF7F84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1447</TotalTime>
  <Pages>1</Pages>
  <Words>1153</Words>
  <Characters>6573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SmartCapturer _SRS1.0.0.0</vt:lpstr>
      <vt:lpstr>PowerPoint Template</vt:lpstr>
    </vt:vector>
  </TitlesOfParts>
  <Company>Microsoft</Company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SmartCapturer _SRS1.0.0.0</dc:title>
  <dc:creator>UDEEPA</dc:creator>
  <cp:lastModifiedBy>lakmal Silva</cp:lastModifiedBy>
  <cp:revision>51</cp:revision>
  <cp:lastPrinted>2021-10-06T13:17:00Z</cp:lastPrinted>
  <dcterms:created xsi:type="dcterms:W3CDTF">2021-04-07T01:32:00Z</dcterms:created>
  <dcterms:modified xsi:type="dcterms:W3CDTF">2021-10-06T13:35:00Z</dcterms:modified>
</cp:coreProperties>
</file>